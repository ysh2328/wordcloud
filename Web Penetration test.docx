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97ADE" w14:textId="77777777" w:rsidR="00CA63B8" w:rsidRDefault="00CA63B8" w:rsidP="00CA63B8">
      <w:pPr>
        <w:jc w:val="center"/>
        <w:rPr>
          <w:noProof/>
        </w:rPr>
      </w:pPr>
      <w:bookmarkStart w:id="0" w:name="_Hlk524471811"/>
      <w:bookmarkEnd w:id="0"/>
    </w:p>
    <w:p w14:paraId="7FBB646C" w14:textId="77777777" w:rsidR="00CA63B8" w:rsidRDefault="00CA63B8" w:rsidP="00CA63B8">
      <w:pPr>
        <w:jc w:val="center"/>
        <w:rPr>
          <w:rFonts w:asciiTheme="majorHAnsi" w:hAnsiTheme="majorHAnsi"/>
          <w:color w:val="0072C6" w:themeColor="accent1"/>
          <w:sz w:val="64"/>
          <w:szCs w:val="64"/>
        </w:rPr>
      </w:pPr>
      <w:r>
        <w:rPr>
          <w:noProof/>
        </w:rPr>
        <w:drawing>
          <wp:inline distT="0" distB="0" distL="0" distR="0" wp14:anchorId="372E4F49" wp14:editId="06A481C8">
            <wp:extent cx="6134725" cy="3804760"/>
            <wp:effectExtent l="0" t="0" r="0" b="5715"/>
            <wp:docPr id="2" name="그림 2" descr="hacking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cking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775" cy="381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871E7" w14:textId="77777777" w:rsidR="00CA63B8" w:rsidRDefault="00CA63B8" w:rsidP="00CA63B8">
      <w:pPr>
        <w:jc w:val="center"/>
        <w:rPr>
          <w:rFonts w:asciiTheme="majorHAnsi" w:hAnsiTheme="majorHAnsi"/>
          <w:color w:val="0072C6" w:themeColor="accent1"/>
          <w:sz w:val="64"/>
          <w:szCs w:val="64"/>
        </w:rPr>
      </w:pPr>
    </w:p>
    <w:p w14:paraId="06068FB3" w14:textId="77777777" w:rsidR="00CA63B8" w:rsidRDefault="00CA63B8" w:rsidP="00CA63B8">
      <w:pPr>
        <w:jc w:val="center"/>
        <w:rPr>
          <w:rFonts w:asciiTheme="majorHAnsi" w:hAnsiTheme="majorHAnsi"/>
          <w:color w:val="0072C6" w:themeColor="accent1"/>
          <w:sz w:val="64"/>
          <w:szCs w:val="64"/>
        </w:rPr>
      </w:pPr>
      <w:r>
        <w:rPr>
          <w:rFonts w:asciiTheme="majorHAnsi" w:hAnsiTheme="majorHAnsi" w:hint="eastAsia"/>
          <w:color w:val="0072C6" w:themeColor="accent1"/>
          <w:sz w:val="64"/>
          <w:szCs w:val="64"/>
        </w:rPr>
        <w:t>W</w:t>
      </w:r>
      <w:r>
        <w:rPr>
          <w:rFonts w:asciiTheme="majorHAnsi" w:hAnsiTheme="majorHAnsi"/>
          <w:color w:val="0072C6" w:themeColor="accent1"/>
          <w:sz w:val="64"/>
          <w:szCs w:val="64"/>
        </w:rPr>
        <w:t xml:space="preserve">eb </w:t>
      </w:r>
      <w:r w:rsidRPr="00CA63B8">
        <w:rPr>
          <w:rFonts w:asciiTheme="majorHAnsi" w:hAnsiTheme="majorHAnsi"/>
          <w:color w:val="0072C6" w:themeColor="accent1"/>
          <w:sz w:val="64"/>
          <w:szCs w:val="64"/>
        </w:rPr>
        <w:t>Penetration test</w:t>
      </w:r>
    </w:p>
    <w:p w14:paraId="44C38544" w14:textId="77777777" w:rsidR="00CA63B8" w:rsidRDefault="0028167A" w:rsidP="0028167A">
      <w:pPr>
        <w:jc w:val="center"/>
      </w:pPr>
      <w:r>
        <w:rPr>
          <w:rFonts w:hint="eastAsia"/>
        </w:rPr>
        <w:t>윤상현</w:t>
      </w:r>
    </w:p>
    <w:p w14:paraId="1BDC673C" w14:textId="77777777" w:rsidR="00DC5D62" w:rsidRPr="00DC5D62" w:rsidRDefault="00DC5D62" w:rsidP="00CA63B8">
      <w:pPr>
        <w:jc w:val="center"/>
      </w:pPr>
      <w:r>
        <w:t>2018-06-03</w:t>
      </w:r>
    </w:p>
    <w:p w14:paraId="717120FE" w14:textId="77777777" w:rsidR="00CA63B8" w:rsidRDefault="00CA63B8" w:rsidP="00CA63B8">
      <w:pPr>
        <w:jc w:val="center"/>
      </w:pPr>
    </w:p>
    <w:p w14:paraId="1C0B92F5" w14:textId="77777777" w:rsidR="00CA63B8" w:rsidRDefault="00CA63B8" w:rsidP="00CA63B8">
      <w:pPr>
        <w:jc w:val="center"/>
      </w:pPr>
    </w:p>
    <w:p w14:paraId="03117D07" w14:textId="77777777" w:rsidR="00CA63B8" w:rsidRPr="00CA63B8" w:rsidRDefault="00CA63B8" w:rsidP="00CA63B8">
      <w:pPr>
        <w:jc w:val="center"/>
      </w:pPr>
    </w:p>
    <w:p w14:paraId="50F6159D" w14:textId="77777777" w:rsidR="00884C21" w:rsidRDefault="00CA63B8">
      <w:pPr>
        <w:pStyle w:val="2"/>
      </w:pPr>
      <w:r>
        <w:rPr>
          <w:rFonts w:hint="eastAsia"/>
        </w:rPr>
        <w:lastRenderedPageBreak/>
        <w:t>목차</w:t>
      </w:r>
    </w:p>
    <w:p w14:paraId="0BA7F7FD" w14:textId="77777777" w:rsidR="00D4304F" w:rsidRDefault="00CA63B8" w:rsidP="00CA63B8">
      <w:pPr>
        <w:pStyle w:val="aff0"/>
        <w:numPr>
          <w:ilvl w:val="0"/>
          <w:numId w:val="23"/>
        </w:numPr>
        <w:ind w:leftChars="0"/>
      </w:pPr>
      <w:r>
        <w:rPr>
          <w:rFonts w:hint="eastAsia"/>
        </w:rPr>
        <w:t>개요</w:t>
      </w:r>
    </w:p>
    <w:p w14:paraId="45E1681F" w14:textId="77777777" w:rsidR="009F5E2B" w:rsidRDefault="00CA63B8" w:rsidP="00CA63B8">
      <w:pPr>
        <w:pStyle w:val="aff0"/>
        <w:numPr>
          <w:ilvl w:val="0"/>
          <w:numId w:val="23"/>
        </w:numPr>
        <w:ind w:leftChars="0"/>
      </w:pPr>
      <w:r>
        <w:rPr>
          <w:rFonts w:hint="eastAsia"/>
        </w:rPr>
        <w:t>S</w:t>
      </w:r>
      <w:r>
        <w:t>QL Injection</w:t>
      </w:r>
    </w:p>
    <w:p w14:paraId="7364447A" w14:textId="77777777" w:rsidR="003F360D" w:rsidRDefault="003F360D" w:rsidP="00CA63B8">
      <w:pPr>
        <w:pStyle w:val="aff0"/>
        <w:numPr>
          <w:ilvl w:val="0"/>
          <w:numId w:val="23"/>
        </w:numPr>
        <w:ind w:leftChars="0"/>
      </w:pPr>
      <w:r>
        <w:rPr>
          <w:rFonts w:hint="eastAsia"/>
        </w:rPr>
        <w:t>X</w:t>
      </w:r>
      <w:r>
        <w:t>SS</w:t>
      </w:r>
    </w:p>
    <w:p w14:paraId="68A3E6A4" w14:textId="77777777" w:rsidR="00CA63B8" w:rsidRDefault="00BF0DED" w:rsidP="00D82679">
      <w:pPr>
        <w:pStyle w:val="aff0"/>
        <w:numPr>
          <w:ilvl w:val="0"/>
          <w:numId w:val="23"/>
        </w:numPr>
        <w:ind w:leftChars="0"/>
      </w:pPr>
      <w:r>
        <w:rPr>
          <w:rFonts w:hint="eastAsia"/>
        </w:rPr>
        <w:t>L</w:t>
      </w:r>
      <w:r>
        <w:t>FI</w:t>
      </w:r>
    </w:p>
    <w:p w14:paraId="72D41830" w14:textId="77777777" w:rsidR="00D82679" w:rsidRDefault="00D82679" w:rsidP="00D82679">
      <w:pPr>
        <w:pStyle w:val="aff0"/>
        <w:numPr>
          <w:ilvl w:val="0"/>
          <w:numId w:val="23"/>
        </w:numPr>
        <w:ind w:leftChars="0"/>
      </w:pPr>
      <w:r>
        <w:rPr>
          <w:rFonts w:hint="eastAsia"/>
        </w:rPr>
        <w:t>C</w:t>
      </w:r>
      <w:r>
        <w:t>SRF</w:t>
      </w:r>
    </w:p>
    <w:p w14:paraId="4DB0D7E2" w14:textId="77777777" w:rsidR="00D82679" w:rsidRDefault="00D82679" w:rsidP="00101A92">
      <w:pPr>
        <w:pStyle w:val="aff0"/>
        <w:ind w:leftChars="0"/>
        <w:rPr>
          <w:rFonts w:hint="eastAsia"/>
        </w:rPr>
      </w:pPr>
    </w:p>
    <w:p w14:paraId="1456C90E" w14:textId="77777777" w:rsidR="00CA63B8" w:rsidRDefault="00CA63B8" w:rsidP="00CA63B8">
      <w:pPr>
        <w:pStyle w:val="aff0"/>
        <w:ind w:leftChars="0"/>
      </w:pPr>
    </w:p>
    <w:p w14:paraId="606BCA4B" w14:textId="77777777" w:rsidR="00CA63B8" w:rsidRDefault="00CA63B8" w:rsidP="00CA63B8">
      <w:pPr>
        <w:pStyle w:val="aff0"/>
        <w:ind w:leftChars="0"/>
      </w:pPr>
    </w:p>
    <w:p w14:paraId="223C7F88" w14:textId="77777777" w:rsidR="00CA63B8" w:rsidRDefault="00CA63B8" w:rsidP="00CA63B8">
      <w:pPr>
        <w:pStyle w:val="aff0"/>
        <w:ind w:leftChars="0"/>
      </w:pPr>
    </w:p>
    <w:p w14:paraId="05F5478C" w14:textId="77777777" w:rsidR="00CA63B8" w:rsidRDefault="00CA63B8" w:rsidP="00CA63B8">
      <w:pPr>
        <w:pStyle w:val="aff0"/>
        <w:ind w:leftChars="0"/>
      </w:pPr>
    </w:p>
    <w:p w14:paraId="2DC66FBF" w14:textId="77777777" w:rsidR="00CA63B8" w:rsidRDefault="00CA63B8" w:rsidP="00CA63B8">
      <w:pPr>
        <w:pStyle w:val="aff0"/>
        <w:ind w:leftChars="0"/>
      </w:pPr>
    </w:p>
    <w:p w14:paraId="30B9BA78" w14:textId="77777777" w:rsidR="00CA63B8" w:rsidRDefault="00CA63B8" w:rsidP="00CA63B8">
      <w:pPr>
        <w:pStyle w:val="aff0"/>
        <w:ind w:leftChars="0"/>
      </w:pPr>
    </w:p>
    <w:p w14:paraId="60335D64" w14:textId="77777777" w:rsidR="00CA63B8" w:rsidRDefault="00CA63B8" w:rsidP="00CA63B8">
      <w:pPr>
        <w:pStyle w:val="aff0"/>
        <w:ind w:leftChars="0"/>
      </w:pPr>
    </w:p>
    <w:p w14:paraId="2D92B054" w14:textId="77777777" w:rsidR="00CA63B8" w:rsidRDefault="00CA63B8" w:rsidP="00CA63B8">
      <w:pPr>
        <w:pStyle w:val="aff0"/>
        <w:ind w:leftChars="0"/>
      </w:pPr>
    </w:p>
    <w:p w14:paraId="6F8348AD" w14:textId="77777777" w:rsidR="00CA63B8" w:rsidRDefault="00CA63B8" w:rsidP="00CA63B8">
      <w:pPr>
        <w:pStyle w:val="aff0"/>
        <w:ind w:leftChars="0"/>
      </w:pPr>
    </w:p>
    <w:p w14:paraId="1A87FD9A" w14:textId="77777777" w:rsidR="00CA63B8" w:rsidRDefault="00CA63B8" w:rsidP="00CA63B8">
      <w:pPr>
        <w:pStyle w:val="aff0"/>
        <w:ind w:leftChars="0"/>
      </w:pPr>
    </w:p>
    <w:p w14:paraId="6E18AE05" w14:textId="77777777" w:rsidR="00CA63B8" w:rsidRDefault="00CA63B8" w:rsidP="00CA63B8">
      <w:pPr>
        <w:pStyle w:val="aff0"/>
        <w:ind w:leftChars="0"/>
      </w:pPr>
    </w:p>
    <w:p w14:paraId="43D8F50B" w14:textId="77777777" w:rsidR="00884C21" w:rsidRDefault="00884C21" w:rsidP="00D82679">
      <w:pPr>
        <w:pStyle w:val="2"/>
        <w:ind w:firstLine="200"/>
      </w:pPr>
      <w:r>
        <w:rPr>
          <w:rFonts w:hint="eastAsia"/>
        </w:rPr>
        <w:lastRenderedPageBreak/>
        <w:t>개</w:t>
      </w:r>
      <w:r w:rsidR="00D82679">
        <w:rPr>
          <w:rFonts w:hint="eastAsia"/>
        </w:rPr>
        <w:t>요</w:t>
      </w:r>
    </w:p>
    <w:p w14:paraId="753D9151" w14:textId="77777777" w:rsidR="00BD59BB" w:rsidRDefault="006E2107" w:rsidP="000C6187">
      <w:pPr>
        <w:ind w:firstLineChars="100" w:firstLine="200"/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 w:rsidRPr="006E2107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I</w:t>
      </w:r>
      <w:r w:rsidRPr="006E2107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T</w:t>
      </w:r>
      <w:r w:rsidRPr="006E2107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가 나날이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발전하고 있다.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 w:rsidR="003F2795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컴퓨터가 냉장고,</w:t>
      </w:r>
      <w:r w:rsidR="003F2795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 w:rsidR="003F2795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자동차 등 사물을 가리지 않고 내장되</w:t>
      </w:r>
      <w:r w:rsidR="00920C85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어</w:t>
      </w:r>
      <w:r w:rsidR="003F2795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있고, </w:t>
      </w:r>
      <w:r w:rsidR="003F2795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AI</w:t>
      </w:r>
      <w:r w:rsidR="0044726E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가</w:t>
      </w:r>
      <w:r w:rsidR="003F2795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스스로 전화를 걸고 예약을 하는가 하면</w:t>
      </w:r>
      <w:r w:rsidR="00A074AA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, </w:t>
      </w:r>
      <w:proofErr w:type="spellStart"/>
      <w:r w:rsidR="00A074AA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드론이</w:t>
      </w:r>
      <w:proofErr w:type="spellEnd"/>
      <w:r w:rsidR="00A074AA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직접 물건을 배달한다.</w:t>
      </w:r>
      <w:r w:rsidR="00A074AA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 w:rsidR="00A074AA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중국에서는 1</w:t>
      </w:r>
      <w:r w:rsidR="00A074AA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3</w:t>
      </w:r>
      <w:r w:rsidR="00A074AA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억명의 얼굴을 </w:t>
      </w:r>
      <w:r w:rsidR="00A074AA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3</w:t>
      </w:r>
      <w:r w:rsidR="00A074AA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초안에 인식하는 기술이 상용화 되어있고, 각종 휴대기기에서는 생체인증을 통해 </w:t>
      </w:r>
      <w:proofErr w:type="spellStart"/>
      <w:r w:rsidR="00A074AA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개인을</w:t>
      </w:r>
      <w:proofErr w:type="spellEnd"/>
      <w:r w:rsidR="00A074AA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구별하는 시대이다.</w:t>
      </w:r>
    </w:p>
    <w:p w14:paraId="55FCC6F6" w14:textId="77777777" w:rsidR="002F390D" w:rsidRDefault="00A074AA" w:rsidP="000C6187">
      <w:pPr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기술</w:t>
      </w:r>
      <w:r w:rsidR="0044726E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이 발전할수록 보안</w:t>
      </w:r>
      <w:r w:rsidR="00D1153A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</w:t>
      </w:r>
      <w:r w:rsidR="006B5045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문제는 </w:t>
      </w:r>
      <w:r w:rsidR="00951F4A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더욱 중요한 문제로 대두</w:t>
      </w:r>
      <w:r w:rsidR="006B5045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되고 있다.</w:t>
      </w:r>
      <w:r w:rsidR="00920C85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 w:rsidR="00DB23C4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최근 절대 해킹되지 않는다는 가상화폐가 해킹되어 피해 사례가 생겼고</w:t>
      </w:r>
      <w:r w:rsidR="00DB23C4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, </w:t>
      </w:r>
      <w:r w:rsidR="00DB23C4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멕시코에서는 은행 다섯</w:t>
      </w:r>
      <w:r w:rsidR="00D1153A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</w:t>
      </w:r>
      <w:r w:rsidR="00DB23C4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곳이 </w:t>
      </w:r>
      <w:proofErr w:type="spellStart"/>
      <w:r w:rsidR="00DB23C4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해킹당해</w:t>
      </w:r>
      <w:proofErr w:type="spellEnd"/>
      <w:r w:rsidR="00DB23C4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거액의 현금이 인출되는 피해가 생겼다. </w:t>
      </w:r>
      <w:r w:rsidR="00D1153A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이 같은</w:t>
      </w:r>
      <w:r w:rsidR="00920C85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 w:rsidR="00920C85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침해 사례가 </w:t>
      </w:r>
      <w:proofErr w:type="spellStart"/>
      <w:r w:rsidR="00920C85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늘어감에</w:t>
      </w:r>
      <w:proofErr w:type="spellEnd"/>
      <w:r w:rsidR="00920C85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따라 보안</w:t>
      </w:r>
      <w:r w:rsidR="00D1153A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</w:t>
      </w:r>
      <w:r w:rsidR="00920C85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관련 시장 또한 성장세를 보이고 있다.</w:t>
      </w:r>
      <w:r w:rsidR="00920C85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 w:rsidR="00691257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기업과 공공기관의 보안의식이 점점 강</w:t>
      </w:r>
      <w:r w:rsidR="00D1153A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화되고 있다는 증거이</w:t>
      </w:r>
      <w:r w:rsidR="002F390D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며 이는 매우 고무적인 현상이다.</w:t>
      </w:r>
    </w:p>
    <w:p w14:paraId="5D69B2FE" w14:textId="77777777" w:rsidR="00A074AA" w:rsidRDefault="002F390D" w:rsidP="000C6187">
      <w:pPr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기업 차원의 보안은 생각보다 간단하다.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보안이 중요하다는 의식이 있으면 전문 인력을 고용하여 컨설팅하고 취약점에 대한 대응을 하면 된다.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하지만 피해자가 개인이라면</w:t>
      </w:r>
      <w:r w:rsidR="000C6187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?</w:t>
      </w:r>
      <w:r w:rsidR="000C6187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 w:rsidR="000C6187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일단</w:t>
      </w:r>
      <w:r w:rsidR="000C6187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 w:rsidR="000C6187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개인에 대한 해킹이 발생하면 대처하기가 무척 곤란하다.</w:t>
      </w:r>
      <w:r w:rsidR="000C6187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 w:rsidR="000C6187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하지만</w:t>
      </w:r>
      <w:r w:rsidR="000C6187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 w:rsidR="000C6187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기업에 대한 해킹과 달리 개인에 대한 해킹은 그 대비가 쉬운</w:t>
      </w:r>
      <w:r w:rsidR="000C6187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 w:rsidR="000C6187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편이다.</w:t>
      </w:r>
      <w:r w:rsidR="000C6187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 w:rsidR="000C6187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즉 침해대응은 어렵지만 개인이 조심한다면 보안사고 대비는 충분히 가능하다는 것이다.</w:t>
      </w:r>
      <w:r w:rsidR="000C6187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</w:p>
    <w:p w14:paraId="3B049C21" w14:textId="77777777" w:rsidR="000C6187" w:rsidRDefault="000C6187" w:rsidP="000C6187">
      <w:pPr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본 테스트에서는 개인에게 취약한 해킹기법에 대해 소개하고, 실제 환경에서 해킹 테스트를 진행하며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,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취약점을 보완하는 방법에 대해 설명한다.</w:t>
      </w:r>
    </w:p>
    <w:p w14:paraId="3AE6805F" w14:textId="77777777" w:rsidR="000C6187" w:rsidRDefault="000C6187" w:rsidP="00D1153A">
      <w:pP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</w:p>
    <w:p w14:paraId="37D782F2" w14:textId="77777777" w:rsidR="009A160D" w:rsidRDefault="009A160D" w:rsidP="00D1153A">
      <w:pP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</w:p>
    <w:p w14:paraId="61C74DDC" w14:textId="77777777" w:rsidR="009A160D" w:rsidRPr="009A160D" w:rsidRDefault="009A160D" w:rsidP="009A160D">
      <w:pPr>
        <w:pStyle w:val="2"/>
      </w:pP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</w:p>
    <w:p w14:paraId="3602E9DB" w14:textId="77777777" w:rsidR="009A160D" w:rsidRPr="00DC5D62" w:rsidRDefault="009A160D" w:rsidP="009A160D">
      <w:pPr>
        <w:spacing w:line="240" w:lineRule="auto"/>
        <w:rPr>
          <w:rFonts w:ascii="맑은 고딕 Semilight" w:eastAsia="맑은 고딕 Semilight" w:hAnsi="맑은 고딕 Semilight" w:cs="맑은 고딕 Semilight"/>
          <w:b/>
          <w:color w:val="auto"/>
          <w:sz w:val="20"/>
          <w:szCs w:val="20"/>
        </w:rPr>
      </w:pPr>
      <w:r w:rsidRPr="009A160D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P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enetration</w:t>
      </w:r>
      <w:r w:rsidRPr="009A160D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T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ester</w:t>
      </w:r>
      <w:r w:rsidRPr="009A160D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proofErr w:type="gramStart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area :</w:t>
      </w:r>
      <w:proofErr w:type="gramEnd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 w:rsidRPr="00DC5D62">
        <w:rPr>
          <w:rFonts w:ascii="맑은 고딕 Semilight" w:eastAsia="맑은 고딕 Semilight" w:hAnsi="맑은 고딕 Semilight" w:cs="맑은 고딕 Semilight" w:hint="eastAsia"/>
          <w:b/>
          <w:color w:val="auto"/>
          <w:sz w:val="20"/>
          <w:szCs w:val="20"/>
        </w:rPr>
        <w:t>K</w:t>
      </w:r>
      <w:r w:rsidRPr="00DC5D62">
        <w:rPr>
          <w:rFonts w:ascii="맑은 고딕 Semilight" w:eastAsia="맑은 고딕 Semilight" w:hAnsi="맑은 고딕 Semilight" w:cs="맑은 고딕 Semilight"/>
          <w:b/>
          <w:color w:val="auto"/>
          <w:sz w:val="20"/>
          <w:szCs w:val="20"/>
        </w:rPr>
        <w:t>ali Linux</w:t>
      </w:r>
    </w:p>
    <w:p w14:paraId="28D256D8" w14:textId="77777777" w:rsidR="009A160D" w:rsidRPr="00DC5D62" w:rsidRDefault="009A160D" w:rsidP="009A160D">
      <w:pPr>
        <w:spacing w:line="240" w:lineRule="auto"/>
        <w:rPr>
          <w:rFonts w:ascii="맑은 고딕 Semilight" w:eastAsia="맑은 고딕 Semilight" w:hAnsi="맑은 고딕 Semilight" w:cs="맑은 고딕 Semilight"/>
          <w:b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S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erver </w:t>
      </w:r>
      <w:proofErr w:type="gramStart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Area :</w:t>
      </w:r>
      <w:proofErr w:type="gramEnd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proofErr w:type="spellStart"/>
      <w:r w:rsidRPr="00DC5D62">
        <w:rPr>
          <w:rFonts w:ascii="맑은 고딕 Semilight" w:eastAsia="맑은 고딕 Semilight" w:hAnsi="맑은 고딕 Semilight" w:cs="맑은 고딕 Semilight"/>
          <w:b/>
          <w:color w:val="auto"/>
          <w:sz w:val="20"/>
          <w:szCs w:val="20"/>
        </w:rPr>
        <w:t>Mysql</w:t>
      </w:r>
      <w:proofErr w:type="spellEnd"/>
      <w:r w:rsidRPr="00DC5D62">
        <w:rPr>
          <w:rFonts w:ascii="맑은 고딕 Semilight" w:eastAsia="맑은 고딕 Semilight" w:hAnsi="맑은 고딕 Semilight" w:cs="맑은 고딕 Semilight"/>
          <w:b/>
          <w:color w:val="auto"/>
          <w:sz w:val="20"/>
          <w:szCs w:val="20"/>
        </w:rPr>
        <w:t xml:space="preserve"> 5.7,</w:t>
      </w:r>
      <w:r w:rsidRPr="00DC5D62">
        <w:rPr>
          <w:rFonts w:ascii="맑은 고딕 Semilight" w:eastAsia="맑은 고딕 Semilight" w:hAnsi="맑은 고딕 Semilight" w:cs="맑은 고딕 Semilight"/>
          <w:b/>
          <w:color w:val="auto"/>
          <w:sz w:val="20"/>
          <w:szCs w:val="20"/>
        </w:rPr>
        <w:tab/>
        <w:t xml:space="preserve">Word Press 3.8.1 </w:t>
      </w:r>
    </w:p>
    <w:p w14:paraId="285A5F9B" w14:textId="77777777" w:rsidR="000C6187" w:rsidRPr="000C6187" w:rsidRDefault="000C6187" w:rsidP="000C6187">
      <w:pPr>
        <w:pStyle w:val="2"/>
        <w:rPr>
          <w:rFonts w:ascii="Georgia" w:hAnsi="Georgia"/>
        </w:rPr>
      </w:pPr>
      <w:r w:rsidRPr="000C6187">
        <w:rPr>
          <w:rFonts w:ascii="Georgia" w:hAnsi="Georgia"/>
        </w:rPr>
        <w:lastRenderedPageBreak/>
        <w:t xml:space="preserve">SQL </w:t>
      </w:r>
      <w:r>
        <w:rPr>
          <w:rFonts w:ascii="Georgia" w:hAnsi="Georgia" w:hint="eastAsia"/>
        </w:rPr>
        <w:t>i</w:t>
      </w:r>
      <w:r>
        <w:rPr>
          <w:rFonts w:ascii="Georgia" w:hAnsi="Georgia"/>
        </w:rPr>
        <w:t>njection</w:t>
      </w:r>
      <w:r w:rsidRPr="000C6187">
        <w:rPr>
          <w:rFonts w:ascii="Georgia" w:hAnsi="Georgia"/>
        </w:rPr>
        <w:t xml:space="preserve">(SQL </w:t>
      </w:r>
      <w:r w:rsidRPr="000C6187">
        <w:rPr>
          <w:rFonts w:ascii="Georgia" w:hAnsi="Georgia"/>
        </w:rPr>
        <w:t>주입</w:t>
      </w:r>
      <w:r w:rsidRPr="000C6187">
        <w:rPr>
          <w:rFonts w:ascii="Georgia" w:hAnsi="Georgia"/>
        </w:rPr>
        <w:t>)</w:t>
      </w:r>
    </w:p>
    <w:p w14:paraId="2E128D8F" w14:textId="77777777" w:rsidR="009A160D" w:rsidRDefault="009A160D" w:rsidP="000C6187">
      <w:pPr>
        <w:spacing w:before="0" w:after="0" w:line="240" w:lineRule="auto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pacing w:val="-8"/>
          <w:sz w:val="20"/>
          <w:szCs w:val="20"/>
        </w:rPr>
      </w:pPr>
      <w:r w:rsidRPr="009A160D">
        <w:rPr>
          <w:rFonts w:ascii="맑은 고딕 Semilight" w:eastAsia="맑은 고딕 Semilight" w:hAnsi="맑은 고딕 Semilight" w:cs="맑은 고딕 Semilight" w:hint="eastAsia"/>
          <w:color w:val="auto"/>
          <w:spacing w:val="-8"/>
          <w:sz w:val="20"/>
          <w:szCs w:val="20"/>
        </w:rPr>
        <w:t xml:space="preserve">보호나라에서는 </w:t>
      </w:r>
      <w:r w:rsidRPr="009A160D">
        <w:rPr>
          <w:rFonts w:ascii="맑은 고딕 Semilight" w:eastAsia="맑은 고딕 Semilight" w:hAnsi="맑은 고딕 Semilight" w:cs="맑은 고딕 Semilight"/>
          <w:color w:val="auto"/>
          <w:spacing w:val="-8"/>
          <w:sz w:val="20"/>
          <w:szCs w:val="20"/>
        </w:rPr>
        <w:t>SQL Injection</w:t>
      </w:r>
      <w:r w:rsidRPr="009A160D">
        <w:rPr>
          <w:rFonts w:ascii="맑은 고딕 Semilight" w:eastAsia="맑은 고딕 Semilight" w:hAnsi="맑은 고딕 Semilight" w:cs="맑은 고딕 Semilight" w:hint="eastAsia"/>
          <w:color w:val="auto"/>
          <w:spacing w:val="-8"/>
          <w:sz w:val="20"/>
          <w:szCs w:val="20"/>
        </w:rPr>
        <w:t>을 아래와 같이 정의하고 있다.</w:t>
      </w:r>
    </w:p>
    <w:p w14:paraId="18CD6F08" w14:textId="77777777" w:rsidR="004F7999" w:rsidRPr="009A160D" w:rsidRDefault="004F7999" w:rsidP="000C6187">
      <w:pPr>
        <w:spacing w:before="0" w:after="0" w:line="240" w:lineRule="auto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pacing w:val="-8"/>
          <w:sz w:val="20"/>
          <w:szCs w:val="20"/>
        </w:rPr>
      </w:pPr>
    </w:p>
    <w:p w14:paraId="1C2955B5" w14:textId="77777777" w:rsidR="000C6187" w:rsidRPr="000C6187" w:rsidRDefault="000C6187" w:rsidP="000C6187">
      <w:pPr>
        <w:spacing w:before="0" w:after="0" w:line="240" w:lineRule="auto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pacing w:val="-8"/>
          <w:sz w:val="20"/>
          <w:szCs w:val="20"/>
        </w:rPr>
      </w:pPr>
      <w:r w:rsidRPr="000C6187">
        <w:rPr>
          <w:rFonts w:ascii="맑은 고딕 Semilight" w:eastAsia="맑은 고딕 Semilight" w:hAnsi="맑은 고딕 Semilight" w:cs="맑은 고딕 Semilight" w:hint="eastAsia"/>
          <w:color w:val="auto"/>
          <w:spacing w:val="-8"/>
          <w:sz w:val="20"/>
          <w:szCs w:val="20"/>
        </w:rPr>
        <w:t xml:space="preserve">현재 대부분의 웹사이트들은 사용자로부터 </w:t>
      </w:r>
      <w:proofErr w:type="spellStart"/>
      <w:r w:rsidRPr="000C6187">
        <w:rPr>
          <w:rFonts w:ascii="맑은 고딕 Semilight" w:eastAsia="맑은 고딕 Semilight" w:hAnsi="맑은 고딕 Semilight" w:cs="맑은 고딕 Semilight" w:hint="eastAsia"/>
          <w:color w:val="auto"/>
          <w:spacing w:val="-8"/>
          <w:sz w:val="20"/>
          <w:szCs w:val="20"/>
        </w:rPr>
        <w:t>입력받은</w:t>
      </w:r>
      <w:proofErr w:type="spellEnd"/>
      <w:r w:rsidRPr="000C6187">
        <w:rPr>
          <w:rFonts w:ascii="맑은 고딕 Semilight" w:eastAsia="맑은 고딕 Semilight" w:hAnsi="맑은 고딕 Semilight" w:cs="맑은 고딕 Semilight" w:hint="eastAsia"/>
          <w:color w:val="auto"/>
          <w:spacing w:val="-8"/>
          <w:sz w:val="20"/>
          <w:szCs w:val="20"/>
        </w:rPr>
        <w:t xml:space="preserve"> 값을 이용해 데이터 베이스 접근을 위한 SQL Query를 만들고 </w:t>
      </w:r>
      <w:r w:rsidR="009A160D" w:rsidRPr="009A160D">
        <w:rPr>
          <w:rFonts w:ascii="맑은 고딕 Semilight" w:eastAsia="맑은 고딕 Semilight" w:hAnsi="맑은 고딕 Semilight" w:cs="맑은 고딕 Semilight" w:hint="eastAsia"/>
          <w:color w:val="auto"/>
          <w:spacing w:val="-8"/>
          <w:sz w:val="20"/>
          <w:szCs w:val="20"/>
        </w:rPr>
        <w:t>있다.</w:t>
      </w:r>
    </w:p>
    <w:p w14:paraId="78C9C563" w14:textId="77777777" w:rsidR="000C6187" w:rsidRPr="000C6187" w:rsidRDefault="000C6187" w:rsidP="000C6187">
      <w:pPr>
        <w:spacing w:before="0" w:after="0" w:line="240" w:lineRule="auto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pacing w:val="-8"/>
          <w:sz w:val="20"/>
          <w:szCs w:val="20"/>
        </w:rPr>
      </w:pPr>
      <w:r w:rsidRPr="000C6187">
        <w:rPr>
          <w:rFonts w:ascii="맑은 고딕 Semilight" w:eastAsia="맑은 고딕 Semilight" w:hAnsi="맑은 고딕 Semilight" w:cs="맑은 고딕 Semilight" w:hint="eastAsia"/>
          <w:color w:val="auto"/>
          <w:spacing w:val="-8"/>
          <w:sz w:val="20"/>
          <w:szCs w:val="20"/>
        </w:rPr>
        <w:t> </w:t>
      </w:r>
    </w:p>
    <w:p w14:paraId="6FA64F7D" w14:textId="77777777" w:rsidR="000C6187" w:rsidRPr="000C6187" w:rsidRDefault="000C6187" w:rsidP="000C6187">
      <w:pPr>
        <w:spacing w:before="0" w:after="0" w:line="240" w:lineRule="auto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pacing w:val="-8"/>
          <w:sz w:val="20"/>
          <w:szCs w:val="20"/>
        </w:rPr>
      </w:pPr>
      <w:r w:rsidRPr="000C6187">
        <w:rPr>
          <w:rFonts w:ascii="맑은 고딕 Semilight" w:eastAsia="맑은 고딕 Semilight" w:hAnsi="맑은 고딕 Semilight" w:cs="맑은 고딕 Semilight" w:hint="eastAsia"/>
          <w:color w:val="auto"/>
          <w:spacing w:val="-8"/>
          <w:sz w:val="20"/>
          <w:szCs w:val="20"/>
        </w:rPr>
        <w:t xml:space="preserve">사용자 로그인 과정을 예로 들면, 사용자가 유효한 계정과 패스워드를 입력했는지 확인하기 위해 사용자 계정과 패스워드에 관한 SQL Query를 만듭니다. 이때 </w:t>
      </w:r>
      <w:r w:rsidRPr="0028167A">
        <w:rPr>
          <w:rFonts w:ascii="맑은 고딕 Semilight" w:eastAsia="맑은 고딕 Semilight" w:hAnsi="맑은 고딕 Semilight" w:cs="맑은 고딕 Semilight" w:hint="eastAsia"/>
          <w:b/>
          <w:color w:val="auto"/>
          <w:spacing w:val="-8"/>
          <w:sz w:val="20"/>
          <w:szCs w:val="20"/>
        </w:rPr>
        <w:t>SQL Injection 기법을 통해서 정상적인 SQL Query를 변조할 수 있도록 조작된 사용자 이름과 패스워드를 보내 정상적인 동작을 방해할 수 있습니다. 이러한 비정상적인 SQL Query를 이용해 다음과 같은 공격이 가능</w:t>
      </w:r>
      <w:r w:rsidRPr="000C6187">
        <w:rPr>
          <w:rFonts w:ascii="맑은 고딕 Semilight" w:eastAsia="맑은 고딕 Semilight" w:hAnsi="맑은 고딕 Semilight" w:cs="맑은 고딕 Semilight" w:hint="eastAsia"/>
          <w:color w:val="auto"/>
          <w:spacing w:val="-8"/>
          <w:sz w:val="20"/>
          <w:szCs w:val="20"/>
        </w:rPr>
        <w:t>합니다.</w:t>
      </w:r>
    </w:p>
    <w:p w14:paraId="5A44573C" w14:textId="77777777" w:rsidR="000C6187" w:rsidRPr="000C6187" w:rsidRDefault="000C6187" w:rsidP="000C6187">
      <w:pPr>
        <w:spacing w:before="0" w:after="0" w:line="240" w:lineRule="auto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pacing w:val="-8"/>
          <w:sz w:val="20"/>
          <w:szCs w:val="20"/>
        </w:rPr>
      </w:pPr>
      <w:r w:rsidRPr="000C6187">
        <w:rPr>
          <w:rFonts w:ascii="맑은 고딕 Semilight" w:eastAsia="맑은 고딕 Semilight" w:hAnsi="맑은 고딕 Semilight" w:cs="맑은 고딕 Semilight" w:hint="eastAsia"/>
          <w:color w:val="auto"/>
          <w:spacing w:val="-8"/>
          <w:sz w:val="20"/>
          <w:szCs w:val="20"/>
        </w:rPr>
        <w:t> </w:t>
      </w:r>
    </w:p>
    <w:p w14:paraId="0AD37723" w14:textId="77777777" w:rsidR="000C6187" w:rsidRPr="000C6187" w:rsidRDefault="000C6187" w:rsidP="000C6187">
      <w:pPr>
        <w:numPr>
          <w:ilvl w:val="0"/>
          <w:numId w:val="24"/>
        </w:numPr>
        <w:spacing w:before="0" w:after="0" w:line="240" w:lineRule="auto"/>
        <w:ind w:left="450"/>
        <w:jc w:val="both"/>
        <w:textAlignment w:val="center"/>
        <w:rPr>
          <w:rFonts w:ascii="맑은 고딕 Semilight" w:eastAsia="맑은 고딕 Semilight" w:hAnsi="맑은 고딕 Semilight" w:cs="맑은 고딕 Semilight"/>
          <w:i/>
          <w:color w:val="auto"/>
          <w:spacing w:val="-8"/>
          <w:sz w:val="20"/>
          <w:szCs w:val="20"/>
        </w:rPr>
      </w:pPr>
      <w:r w:rsidRPr="000C6187">
        <w:rPr>
          <w:rFonts w:ascii="맑은 고딕 Semilight" w:eastAsia="맑은 고딕 Semilight" w:hAnsi="맑은 고딕 Semilight" w:cs="맑은 고딕 Semilight" w:hint="eastAsia"/>
          <w:i/>
          <w:color w:val="auto"/>
          <w:spacing w:val="-8"/>
          <w:sz w:val="20"/>
          <w:szCs w:val="20"/>
        </w:rPr>
        <w:t>사용자 인증을 비정상적으로 통과할 수 있다.</w:t>
      </w:r>
    </w:p>
    <w:p w14:paraId="6D8E2120" w14:textId="77777777" w:rsidR="000C6187" w:rsidRPr="000C6187" w:rsidRDefault="000C6187" w:rsidP="000C6187">
      <w:pPr>
        <w:numPr>
          <w:ilvl w:val="0"/>
          <w:numId w:val="24"/>
        </w:numPr>
        <w:spacing w:before="0" w:after="0" w:line="240" w:lineRule="auto"/>
        <w:ind w:left="450"/>
        <w:jc w:val="both"/>
        <w:textAlignment w:val="center"/>
        <w:rPr>
          <w:rFonts w:ascii="맑은 고딕 Semilight" w:eastAsia="맑은 고딕 Semilight" w:hAnsi="맑은 고딕 Semilight" w:cs="맑은 고딕 Semilight"/>
          <w:i/>
          <w:color w:val="auto"/>
          <w:spacing w:val="-8"/>
          <w:sz w:val="20"/>
          <w:szCs w:val="20"/>
        </w:rPr>
      </w:pPr>
      <w:r w:rsidRPr="000C6187">
        <w:rPr>
          <w:rFonts w:ascii="맑은 고딕 Semilight" w:eastAsia="맑은 고딕 Semilight" w:hAnsi="맑은 고딕 Semilight" w:cs="맑은 고딕 Semilight" w:hint="eastAsia"/>
          <w:i/>
          <w:color w:val="auto"/>
          <w:spacing w:val="-8"/>
          <w:sz w:val="20"/>
          <w:szCs w:val="20"/>
        </w:rPr>
        <w:t>데이터베이스에 저장된 데이터를 임의로 열람할 수 있다.</w:t>
      </w:r>
    </w:p>
    <w:p w14:paraId="0099B74C" w14:textId="77777777" w:rsidR="000C6187" w:rsidRPr="000C6187" w:rsidRDefault="000C6187" w:rsidP="000C6187">
      <w:pPr>
        <w:numPr>
          <w:ilvl w:val="0"/>
          <w:numId w:val="24"/>
        </w:numPr>
        <w:spacing w:before="0" w:after="0" w:line="240" w:lineRule="auto"/>
        <w:ind w:left="450"/>
        <w:jc w:val="both"/>
        <w:textAlignment w:val="center"/>
        <w:rPr>
          <w:rFonts w:ascii="맑은 고딕 Semilight" w:eastAsia="맑은 고딕 Semilight" w:hAnsi="맑은 고딕 Semilight" w:cs="맑은 고딕 Semilight"/>
          <w:i/>
          <w:color w:val="auto"/>
          <w:spacing w:val="-8"/>
          <w:sz w:val="20"/>
          <w:szCs w:val="20"/>
        </w:rPr>
      </w:pPr>
      <w:r w:rsidRPr="000C6187">
        <w:rPr>
          <w:rFonts w:ascii="맑은 고딕 Semilight" w:eastAsia="맑은 고딕 Semilight" w:hAnsi="맑은 고딕 Semilight" w:cs="맑은 고딕 Semilight" w:hint="eastAsia"/>
          <w:i/>
          <w:color w:val="auto"/>
          <w:spacing w:val="-8"/>
          <w:sz w:val="20"/>
          <w:szCs w:val="20"/>
        </w:rPr>
        <w:t>데이터베이스의 시스템 명령을 이용하여 시스템 조작이 가능하다.</w:t>
      </w:r>
    </w:p>
    <w:p w14:paraId="24199D07" w14:textId="77777777" w:rsidR="000C6187" w:rsidRDefault="000C6187" w:rsidP="000C6187">
      <w:pPr>
        <w:jc w:val="both"/>
        <w:rPr>
          <w:rFonts w:ascii="맑은 고딕 Semilight" w:eastAsia="맑은 고딕 Semilight" w:hAnsi="맑은 고딕 Semilight" w:cs="맑은 고딕 Semilight"/>
          <w:color w:val="auto"/>
          <w:spacing w:val="-8"/>
          <w:sz w:val="20"/>
          <w:szCs w:val="20"/>
        </w:rPr>
      </w:pPr>
      <w:r w:rsidRPr="000C6187">
        <w:rPr>
          <w:rFonts w:ascii="맑은 고딕 Semilight" w:eastAsia="맑은 고딕 Semilight" w:hAnsi="맑은 고딕 Semilight" w:cs="맑은 고딕 Semilight" w:hint="eastAsia"/>
          <w:color w:val="auto"/>
          <w:spacing w:val="-8"/>
          <w:sz w:val="20"/>
          <w:szCs w:val="20"/>
        </w:rPr>
        <w:t>이러한 취약점을 SQL Injection 취약점이라고 하며, 사용자가 데이터 입력이 가능한 수많은 웹페이지 상에 이러한 취약점이 존재할 수 있습니다.</w:t>
      </w:r>
    </w:p>
    <w:p w14:paraId="05A9D4CA" w14:textId="77777777" w:rsidR="000C3868" w:rsidRDefault="000C3868" w:rsidP="000C6187">
      <w:pPr>
        <w:jc w:val="both"/>
        <w:rPr>
          <w:rFonts w:ascii="맑은 고딕 Semilight" w:eastAsia="맑은 고딕 Semilight" w:hAnsi="맑은 고딕 Semilight" w:cs="맑은 고딕 Semilight"/>
          <w:color w:val="auto"/>
          <w:spacing w:val="-8"/>
          <w:sz w:val="20"/>
          <w:szCs w:val="20"/>
        </w:rPr>
      </w:pPr>
    </w:p>
    <w:p w14:paraId="5F54EDAF" w14:textId="77777777" w:rsidR="004F7999" w:rsidRPr="004F7999" w:rsidRDefault="004F7999" w:rsidP="004F7999">
      <w:pPr>
        <w:jc w:val="center"/>
        <w:rPr>
          <w:rFonts w:ascii="맑은 고딕 Semilight" w:eastAsia="맑은 고딕 Semilight" w:hAnsi="맑은 고딕 Semilight" w:cs="맑은 고딕 Semilight"/>
          <w:color w:val="auto"/>
          <w:szCs w:val="20"/>
        </w:rPr>
      </w:pPr>
      <w:r w:rsidRPr="004F7999">
        <w:rPr>
          <w:rFonts w:ascii="맑은 고딕 Semilight" w:eastAsia="맑은 고딕 Semilight" w:hAnsi="맑은 고딕 Semilight" w:cs="맑은 고딕 Semilight" w:hint="eastAsia"/>
          <w:color w:val="auto"/>
          <w:szCs w:val="20"/>
        </w:rPr>
        <w:t>시연</w:t>
      </w:r>
    </w:p>
    <w:p w14:paraId="582F3FC8" w14:textId="77777777" w:rsidR="004F7999" w:rsidRDefault="004F7999" w:rsidP="004F7999">
      <w:pPr>
        <w:jc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drawing>
          <wp:inline distT="0" distB="0" distL="0" distR="0" wp14:anchorId="70139C76" wp14:editId="3B664DA8">
            <wp:extent cx="5323840" cy="179104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8" t="57141" r="51203" b="14027"/>
                    <a:stretch/>
                  </pic:blipFill>
                  <pic:spPr bwMode="auto">
                    <a:xfrm>
                      <a:off x="0" y="0"/>
                      <a:ext cx="5412630" cy="182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EBEB7" w14:textId="77777777" w:rsidR="004F7999" w:rsidRDefault="004F7999" w:rsidP="004F7999">
      <w:pP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SQL injection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의 대상이 되는 워드프레스 플러그인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(</w:t>
      </w:r>
      <w:proofErr w:type="spellStart"/>
      <w:r w:rsidRPr="008D16B3">
        <w:rPr>
          <w:rFonts w:ascii="맑은 고딕 Semilight" w:eastAsia="맑은 고딕 Semilight" w:hAnsi="맑은 고딕 Semilight" w:cs="맑은 고딕 Semilight"/>
          <w:b/>
          <w:color w:val="auto"/>
          <w:sz w:val="20"/>
          <w:szCs w:val="20"/>
        </w:rPr>
        <w:t>contus</w:t>
      </w:r>
      <w:proofErr w:type="spellEnd"/>
      <w:r w:rsidRPr="008D16B3">
        <w:rPr>
          <w:rFonts w:ascii="맑은 고딕 Semilight" w:eastAsia="맑은 고딕 Semilight" w:hAnsi="맑은 고딕 Semilight" w:cs="맑은 고딕 Semilight"/>
          <w:b/>
          <w:color w:val="auto"/>
          <w:sz w:val="20"/>
          <w:szCs w:val="20"/>
        </w:rPr>
        <w:t>-video-gallery 2.7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)</w:t>
      </w:r>
    </w:p>
    <w:p w14:paraId="75D72AE6" w14:textId="77777777" w:rsidR="00B539A9" w:rsidRDefault="004F7999" w:rsidP="00B539A9">
      <w:pPr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해당 플러그인은 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SQL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I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njection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취약점이 있는 플러그인으로 현재 취약점 패치가 된 새로운 버전이 릴리즈 되었다.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취약점 분석을 위해 취약점이 있는 버전으로 진행한다.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</w:p>
    <w:p w14:paraId="5A95B124" w14:textId="77777777" w:rsidR="004F7999" w:rsidRDefault="004F7999" w:rsidP="000C3868">
      <w:pPr>
        <w:jc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lastRenderedPageBreak/>
        <w:drawing>
          <wp:inline distT="0" distB="0" distL="0" distR="0" wp14:anchorId="5EBE0A5C" wp14:editId="3BA04D94">
            <wp:extent cx="6338054" cy="427990"/>
            <wp:effectExtent l="0" t="0" r="571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0" t="44320" r="1981" b="48195"/>
                    <a:stretch/>
                  </pic:blipFill>
                  <pic:spPr bwMode="auto">
                    <a:xfrm>
                      <a:off x="0" y="0"/>
                      <a:ext cx="6394826" cy="43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98805" w14:textId="77777777" w:rsidR="000C3868" w:rsidRDefault="004F7999" w:rsidP="000C3868">
      <w:pPr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SQL Injection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을 위해 </w:t>
      </w:r>
      <w:proofErr w:type="spellStart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sqlmap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이라는 툴을 사용한다.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칼리 리눅스에는 내장되어 있으며 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Window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환경에서도 사용 가능하다.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해당 코드를 </w:t>
      </w:r>
      <w:proofErr w:type="gramStart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입력하면 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워드프레스와</w:t>
      </w:r>
      <w:proofErr w:type="gram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취약한 플러그인이 설치된 도메인에 대해 취약점 분석을 시작한다.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 w:rsidR="000C3868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3</w:t>
      </w:r>
      <w:r w:rsidR="000C3868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0</w:t>
      </w:r>
      <w:r w:rsidR="000C3868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분에서 1</w:t>
      </w:r>
      <w:proofErr w:type="gramStart"/>
      <w:r w:rsidR="000C3868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시간 가량</w:t>
      </w:r>
      <w:proofErr w:type="gramEnd"/>
      <w:r w:rsidR="000C3868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시간이 소모된다.</w:t>
      </w:r>
    </w:p>
    <w:p w14:paraId="57A40EC4" w14:textId="77777777" w:rsidR="000C3868" w:rsidRDefault="000C3868" w:rsidP="000C3868">
      <w:pPr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</w:p>
    <w:p w14:paraId="4BD76512" w14:textId="77777777" w:rsidR="004F7999" w:rsidRDefault="000C3868" w:rsidP="000C3868">
      <w:pPr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drawing>
          <wp:inline distT="0" distB="0" distL="0" distR="0" wp14:anchorId="0FCCFEA9" wp14:editId="46524F58">
            <wp:extent cx="6351905" cy="489646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221" cy="495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44A6" w14:textId="77777777" w:rsidR="000C3868" w:rsidRDefault="000C3868" w:rsidP="000C3868">
      <w:pPr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결과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. SQL Map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은 해당 도메인에 대해 어떤 공격이 가능한지 보여준다.</w:t>
      </w:r>
      <w:r w:rsidR="00DC5D62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 w:rsidR="0028167A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v</w:t>
      </w:r>
      <w:r w:rsidR="00DC5D62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id</w:t>
      </w:r>
      <w:r w:rsidR="0028167A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변수</w:t>
      </w:r>
      <w:r w:rsidR="00DC5D62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에 취약점을 발견했다.</w:t>
      </w:r>
    </w:p>
    <w:p w14:paraId="2C4F575E" w14:textId="77777777" w:rsidR="000C3868" w:rsidRPr="0028167A" w:rsidRDefault="000C3868" w:rsidP="000C3868">
      <w:pPr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</w:p>
    <w:p w14:paraId="7AD77A6D" w14:textId="77777777" w:rsidR="000C3868" w:rsidRDefault="000C3868" w:rsidP="000C3868">
      <w:pPr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lastRenderedPageBreak/>
        <w:drawing>
          <wp:inline distT="0" distB="0" distL="0" distR="0" wp14:anchorId="5EBAB46A" wp14:editId="3BA8315B">
            <wp:extent cx="6276975" cy="48482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09A2A" w14:textId="77777777" w:rsidR="000C3868" w:rsidRDefault="000C3868" w:rsidP="000C3868">
      <w:pPr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SQL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내에 어떤 테이블이 있는지 확인하는 명령어와 그 결과</w:t>
      </w:r>
    </w:p>
    <w:p w14:paraId="5BA70CC1" w14:textId="77777777" w:rsidR="000C3868" w:rsidRDefault="000C3868" w:rsidP="000C3868">
      <w:pPr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</w:p>
    <w:p w14:paraId="32A13D9A" w14:textId="77777777" w:rsidR="000C3868" w:rsidRDefault="000C3868" w:rsidP="000C3868">
      <w:pPr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</w:p>
    <w:p w14:paraId="6EC50F97" w14:textId="77777777" w:rsidR="000C3868" w:rsidRDefault="000C3868" w:rsidP="000C3868">
      <w:pPr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</w:p>
    <w:p w14:paraId="18F3FB1C" w14:textId="77777777" w:rsidR="000C3868" w:rsidRDefault="000C3868" w:rsidP="000C3868">
      <w:pPr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</w:p>
    <w:p w14:paraId="62F52056" w14:textId="77777777" w:rsidR="008D16B3" w:rsidRDefault="008D16B3" w:rsidP="000C3868">
      <w:pPr>
        <w:jc w:val="both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</w:p>
    <w:p w14:paraId="70E661CD" w14:textId="77777777" w:rsidR="000C3868" w:rsidRDefault="00AE2D05" w:rsidP="000C3868">
      <w:pPr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lastRenderedPageBreak/>
        <w:drawing>
          <wp:inline distT="0" distB="0" distL="0" distR="0" wp14:anchorId="3E7A4AA6" wp14:editId="748E8CEE">
            <wp:extent cx="6267450" cy="67913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3"/>
                    <a:stretch/>
                  </pic:blipFill>
                  <pic:spPr bwMode="auto">
                    <a:xfrm>
                      <a:off x="0" y="0"/>
                      <a:ext cx="6267450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2D827" w14:textId="77777777" w:rsidR="00AE2D05" w:rsidRDefault="00AE2D05" w:rsidP="000C3868">
      <w:pPr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proofErr w:type="spellStart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wp_user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칼럼을 반환하는 명령어와 </w:t>
      </w:r>
      <w:proofErr w:type="spellStart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use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r_login</w:t>
      </w:r>
      <w:proofErr w:type="spellEnd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(ID), </w:t>
      </w:r>
      <w:proofErr w:type="spellStart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user_pass</w:t>
      </w:r>
      <w:proofErr w:type="spellEnd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(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p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assword)</w:t>
      </w:r>
      <w:r w:rsidR="008D16B3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 w:rsidR="008D16B3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칼럼에 대한 </w:t>
      </w:r>
      <w:proofErr w:type="spellStart"/>
      <w:r w:rsidR="008D16B3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sql</w:t>
      </w:r>
      <w:proofErr w:type="spellEnd"/>
      <w:r w:rsidR="008D16B3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인젝션 공격</w:t>
      </w:r>
      <w:r w:rsidR="008D16B3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.</w:t>
      </w:r>
    </w:p>
    <w:p w14:paraId="0C6B328D" w14:textId="77777777" w:rsidR="008D16B3" w:rsidRDefault="008D16B3" w:rsidP="000C3868">
      <w:pPr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ysh2328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이라는</w:t>
      </w:r>
      <w:r w:rsidR="0028167A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관리자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아이디와 비밀번호가 </w:t>
      </w:r>
      <w:proofErr w:type="spellStart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크랙된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모습이다.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해당 시스템은 비밀번호를 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md5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로 암호화하여 정보를 저장했지만 </w:t>
      </w:r>
      <w:proofErr w:type="spellStart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sql</w:t>
      </w:r>
      <w:proofErr w:type="spellEnd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m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ap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에서는 이를 </w:t>
      </w:r>
      <w:proofErr w:type="spellStart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복호화하여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보여준다.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비밀번호가 충분히 길</w:t>
      </w:r>
      <w:r w:rsidR="00B539A9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고 복잡하다면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시간이 매우 오래 걸릴 것으로 사료된다.</w:t>
      </w:r>
    </w:p>
    <w:p w14:paraId="077F11A9" w14:textId="77777777" w:rsidR="008D16B3" w:rsidRPr="00F51DDE" w:rsidRDefault="00DC5D62" w:rsidP="000C3868">
      <w:pPr>
        <w:jc w:val="both"/>
        <w:rPr>
          <w:rFonts w:ascii="맑은 고딕 Semilight" w:eastAsia="맑은 고딕 Semilight" w:hAnsi="맑은 고딕 Semilight" w:cs="맑은 고딕 Semilight"/>
          <w:color w:val="auto"/>
          <w:sz w:val="32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32"/>
          <w:szCs w:val="20"/>
        </w:rPr>
        <w:lastRenderedPageBreak/>
        <w:t xml:space="preserve">취약점 </w:t>
      </w:r>
      <w:r w:rsidR="008D16B3" w:rsidRPr="00F51DDE">
        <w:rPr>
          <w:rFonts w:ascii="맑은 고딕 Semilight" w:eastAsia="맑은 고딕 Semilight" w:hAnsi="맑은 고딕 Semilight" w:cs="맑은 고딕 Semilight" w:hint="eastAsia"/>
          <w:color w:val="auto"/>
          <w:sz w:val="32"/>
          <w:szCs w:val="20"/>
        </w:rPr>
        <w:t>보완방법</w:t>
      </w:r>
    </w:p>
    <w:p w14:paraId="30D529FB" w14:textId="77777777" w:rsidR="00F51DDE" w:rsidRDefault="008D16B3" w:rsidP="00F51DDE">
      <w:pPr>
        <w:pStyle w:val="aff0"/>
        <w:numPr>
          <w:ilvl w:val="0"/>
          <w:numId w:val="25"/>
        </w:numPr>
        <w:ind w:leftChars="0"/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 w:rsidRPr="00F51DDE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해당 플러그인은 변수 v</w:t>
      </w:r>
      <w:r w:rsidRPr="00F51DDE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id</w:t>
      </w:r>
      <w:r w:rsidRPr="00F51DDE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부분에 취약점이 발견되었다.</w:t>
      </w:r>
      <w:r w:rsidRPr="00F51DDE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 w:rsidR="00F51DDE" w:rsidRPr="00F51DDE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v</w:t>
      </w:r>
      <w:r w:rsidRPr="00F51DDE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id</w:t>
      </w:r>
      <w:r w:rsidR="00F51DDE" w:rsidRPr="00F51DDE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를 통해 전달되는 특수문자</w:t>
      </w:r>
    </w:p>
    <w:p w14:paraId="7CB854C0" w14:textId="77777777" w:rsidR="00F51DDE" w:rsidRPr="00F51DDE" w:rsidRDefault="00F51DDE" w:rsidP="00B539A9">
      <w:pPr>
        <w:ind w:left="720"/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 w:rsidRPr="00F51DDE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/*, –, ‘, “</w:t>
      </w:r>
      <w:proofErr w:type="gramStart"/>
      <w:r w:rsidRPr="00F51DDE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, ?</w:t>
      </w:r>
      <w:proofErr w:type="gramEnd"/>
      <w:r w:rsidRPr="00F51DDE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, #, (, ), ;, @, =, *, +, union, select, drop, update, from, where, join, </w:t>
      </w:r>
      <w:proofErr w:type="spellStart"/>
      <w:r w:rsidRPr="00F51DDE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substr</w:t>
      </w:r>
      <w:proofErr w:type="spellEnd"/>
      <w:r w:rsidRPr="00F51DDE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, </w:t>
      </w:r>
      <w:proofErr w:type="spellStart"/>
      <w:r w:rsidRPr="00F51DDE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user_tables</w:t>
      </w:r>
      <w:proofErr w:type="spellEnd"/>
      <w:r w:rsidRPr="00F51DDE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, </w:t>
      </w:r>
      <w:proofErr w:type="spellStart"/>
      <w:r w:rsidRPr="00F51DDE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user_table_columns</w:t>
      </w:r>
      <w:proofErr w:type="spellEnd"/>
      <w:r w:rsidRPr="00F51DDE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, </w:t>
      </w:r>
      <w:proofErr w:type="spellStart"/>
      <w:r w:rsidRPr="00F51DDE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information_schema</w:t>
      </w:r>
      <w:proofErr w:type="spellEnd"/>
      <w:r w:rsidRPr="00F51DDE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, </w:t>
      </w:r>
      <w:proofErr w:type="spellStart"/>
      <w:r w:rsidRPr="00F51DDE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sysobject</w:t>
      </w:r>
      <w:proofErr w:type="spellEnd"/>
      <w:r w:rsidRPr="00F51DDE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, </w:t>
      </w:r>
      <w:proofErr w:type="spellStart"/>
      <w:r w:rsidRPr="00F51DDE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table_schema</w:t>
      </w:r>
      <w:proofErr w:type="spellEnd"/>
      <w:r w:rsidRPr="00F51DDE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, declare, dual,…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등</w:t>
      </w:r>
    </w:p>
    <w:p w14:paraId="46985065" w14:textId="77777777" w:rsidR="00884095" w:rsidRDefault="00F51DDE" w:rsidP="00884095">
      <w:pPr>
        <w:ind w:left="720"/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들을 엄격하게 필터링하면 </w:t>
      </w:r>
      <w:proofErr w:type="spellStart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sql</w:t>
      </w:r>
      <w:proofErr w:type="spellEnd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injection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공격을 방지할 수 있다.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 w:rsidRPr="00F51DDE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사용자의 입력이 DB Query에 동적으로 영향을 주는 경우 입력된 값이 개발자가 의도한 값 인지 검증</w:t>
      </w:r>
      <w:r w:rsidR="00DC5D62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한다</w:t>
      </w:r>
      <w:r w:rsidRPr="00F51DDE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.</w:t>
      </w:r>
    </w:p>
    <w:p w14:paraId="5C511C44" w14:textId="77777777" w:rsidR="00884095" w:rsidRDefault="00884095" w:rsidP="0070791B">
      <w:pPr>
        <w:jc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drawing>
          <wp:inline distT="0" distB="0" distL="0" distR="0" wp14:anchorId="1BC1835E" wp14:editId="69D97F31">
            <wp:extent cx="5505450" cy="236425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171" cy="237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33EC" w14:textId="77777777" w:rsidR="00884095" w:rsidRPr="00F51DDE" w:rsidRDefault="00884095" w:rsidP="0028167A">
      <w:pPr>
        <w:ind w:left="720"/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proofErr w:type="spellStart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i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ntval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함수는 매개변수를 정수형으로 변환하기 때문에 위에서 언급한 특수문자를 넣을 수 없다.</w:t>
      </w:r>
      <w:r w:rsidR="0070791B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 w:rsidR="0070791B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따라서 해당 변수를 </w:t>
      </w:r>
      <w:proofErr w:type="spellStart"/>
      <w:r w:rsidR="0070791B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intval</w:t>
      </w:r>
      <w:proofErr w:type="spellEnd"/>
      <w:r w:rsidR="0070791B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로 감싼다면 </w:t>
      </w:r>
      <w:proofErr w:type="spellStart"/>
      <w:r w:rsidR="0070791B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sql</w:t>
      </w:r>
      <w:proofErr w:type="spellEnd"/>
      <w:r w:rsidR="0070791B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injection</w:t>
      </w:r>
      <w:r w:rsidR="0070791B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을 효과적으로 방지할 수 있다.</w:t>
      </w:r>
    </w:p>
    <w:p w14:paraId="1EF2A8B2" w14:textId="77777777" w:rsidR="00F51DDE" w:rsidRDefault="00F51DDE" w:rsidP="000C3868">
      <w:pPr>
        <w:pStyle w:val="aff0"/>
        <w:numPr>
          <w:ilvl w:val="0"/>
          <w:numId w:val="25"/>
        </w:numPr>
        <w:ind w:leftChars="0"/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해당 취약점은 이미 </w:t>
      </w:r>
      <w:proofErr w:type="spellStart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contus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사에 보고가 되었고 취약점을 보완한 새로운 버전을 </w:t>
      </w:r>
      <w:proofErr w:type="gramStart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내놓았다.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(</w:t>
      </w:r>
      <w:proofErr w:type="gram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새로운 버전에도 취약점이 발견되었고 </w:t>
      </w:r>
      <w:r w:rsidR="0028167A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또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다시 새로운 버전을 </w:t>
      </w:r>
      <w:proofErr w:type="spellStart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릴리즈했다</w:t>
      </w:r>
      <w:proofErr w:type="spellEnd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)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보안의식을 충분히 가지고 있다면 본인이 운영하는 사이트에 대해 관심을 가지고 항상 최신버전으로 업데이트를 하는 것이 중요하다.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괜히 새로운 버전을 내놓는게 아니다.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사용자들은 업데이트를 주기적으로 해 주는 것 만으로 침해 대응이 충분히 가능하다.</w:t>
      </w:r>
    </w:p>
    <w:p w14:paraId="5E3E84D6" w14:textId="77777777" w:rsidR="00885F3D" w:rsidRPr="00905169" w:rsidRDefault="00885F3D" w:rsidP="007F7884">
      <w:pPr>
        <w:pStyle w:val="2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Georgia" w:hAnsi="Georgia" w:hint="eastAsia"/>
        </w:rPr>
        <w:lastRenderedPageBreak/>
        <w:t>X</w:t>
      </w:r>
      <w:r>
        <w:rPr>
          <w:rFonts w:ascii="Georgia" w:hAnsi="Georgia"/>
        </w:rPr>
        <w:t>SS – Cross Site Scripting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.</w:t>
      </w:r>
    </w:p>
    <w:p w14:paraId="1F7AED38" w14:textId="77777777" w:rsidR="00885F3D" w:rsidRDefault="00885F3D" w:rsidP="007F7884">
      <w:pPr>
        <w:spacing w:before="0" w:after="0" w:line="240" w:lineRule="auto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KISA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와 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OWA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S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P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에서는 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XSS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를 다음과 같이 정의하고 있다.</w:t>
      </w:r>
    </w:p>
    <w:p w14:paraId="49EB5143" w14:textId="77777777" w:rsidR="00885F3D" w:rsidRPr="00885F3D" w:rsidRDefault="00885F3D" w:rsidP="007F7884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</w:p>
    <w:p w14:paraId="639961F6" w14:textId="77777777" w:rsidR="00D26C45" w:rsidRDefault="00885F3D" w:rsidP="007F7884">
      <w:pPr>
        <w:spacing w:before="0" w:after="0"/>
        <w:ind w:firstLineChars="100" w:firstLine="200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X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SS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는 애플리케이션에서 브라우저로 전송하는 페이지에서 사용자가 입력하는 데이터를 검증하지 않거나,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출력 시 위험 데이터를 </w:t>
      </w:r>
      <w:proofErr w:type="gramStart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무효화 시키지</w:t>
      </w:r>
      <w:proofErr w:type="gram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않을 때 발생한다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.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즉 공격자가 의도적으로 브라우저에서 실행될 수 있는 악성 스크립트를 웹서버에 입력시킬 때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,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또는 출력시킬 때 위험한 문자를 중성화 하지 않고 처리하는 애플리케이션에서 발생한다.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일반적으로 자바스크립트에서 발생하지만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VB Script, ActiveX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등 클라이언트에서 실행</w:t>
      </w:r>
      <w:r w:rsidR="00B21A84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되어 동적 데이터를 생성하는 모든 언어에서 발생이 가능하다.</w:t>
      </w:r>
    </w:p>
    <w:p w14:paraId="0E50066B" w14:textId="77777777" w:rsidR="00D26C45" w:rsidRDefault="00D26C45" w:rsidP="007F7884">
      <w:pPr>
        <w:spacing w:before="0" w:after="0"/>
        <w:ind w:firstLineChars="100" w:firstLine="200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X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SS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는 전 세계 시스템 공격 방법 통계에서 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3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위인 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SQL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인젝션 다음으로 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4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위를 차지할 정도로 여전히 많이 사용되는 기법이다.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실제로 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XSS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취약점은 비교적 쉽게 공격할 수 있으며 웹 앱 개발 시 제거되지 않아 매우 광범위하게 </w:t>
      </w:r>
      <w:proofErr w:type="gramStart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분포 되고</w:t>
      </w:r>
      <w:proofErr w:type="gram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있다.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</w:p>
    <w:p w14:paraId="2F12E780" w14:textId="77777777" w:rsidR="00D26C45" w:rsidRPr="007F7884" w:rsidRDefault="00D26C45" w:rsidP="007F7884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</w:p>
    <w:p w14:paraId="0347EEEC" w14:textId="77777777" w:rsidR="003F360D" w:rsidRPr="004F7999" w:rsidRDefault="003F360D" w:rsidP="007F7884">
      <w:pPr>
        <w:jc w:val="center"/>
        <w:rPr>
          <w:rFonts w:ascii="맑은 고딕 Semilight" w:eastAsia="맑은 고딕 Semilight" w:hAnsi="맑은 고딕 Semilight" w:cs="맑은 고딕 Semilight"/>
          <w:color w:val="auto"/>
          <w:szCs w:val="20"/>
        </w:rPr>
      </w:pPr>
      <w:r w:rsidRPr="004F7999">
        <w:rPr>
          <w:rFonts w:ascii="맑은 고딕 Semilight" w:eastAsia="맑은 고딕 Semilight" w:hAnsi="맑은 고딕 Semilight" w:cs="맑은 고딕 Semilight" w:hint="eastAsia"/>
          <w:color w:val="auto"/>
          <w:szCs w:val="20"/>
        </w:rPr>
        <w:t>시연</w:t>
      </w:r>
    </w:p>
    <w:p w14:paraId="79A589E8" w14:textId="77777777" w:rsidR="003F360D" w:rsidRDefault="003F360D" w:rsidP="007F7884">
      <w:pPr>
        <w:spacing w:before="0" w:after="0"/>
        <w:jc w:val="center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drawing>
          <wp:inline distT="0" distB="0" distL="0" distR="0" wp14:anchorId="57F17708" wp14:editId="65704DE3">
            <wp:extent cx="5438775" cy="6096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6FA2" w14:textId="77777777" w:rsidR="005F14E3" w:rsidRDefault="003F360D" w:rsidP="007F7884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XSS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공격 대상이 되는 플러그인 </w:t>
      </w:r>
      <w:proofErr w:type="spellStart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FancyBox</w:t>
      </w:r>
      <w:proofErr w:type="spellEnd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3.0.2,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이미지나 여러 멀티미디어를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예쁘고 쉽게 표현해준다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.</w:t>
      </w:r>
    </w:p>
    <w:p w14:paraId="7ECF8F69" w14:textId="77777777" w:rsidR="007F7884" w:rsidRDefault="007F7884" w:rsidP="007F7884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</w:p>
    <w:p w14:paraId="7BBDAF1E" w14:textId="77777777" w:rsidR="003F360D" w:rsidRDefault="005F14E3" w:rsidP="007F7884">
      <w:pPr>
        <w:spacing w:before="0" w:after="0"/>
        <w:jc w:val="center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2068F175" wp14:editId="7503CFDF">
            <wp:extent cx="5714493" cy="1664920"/>
            <wp:effectExtent l="0" t="0" r="63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455" cy="168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41B65" w14:textId="77777777" w:rsidR="003F360D" w:rsidRDefault="005F14E3" w:rsidP="007F7884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H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TML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폼을 작성하여 </w:t>
      </w:r>
      <w:proofErr w:type="spellStart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wordpres</w:t>
      </w:r>
      <w:r w:rsidR="00090CE3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s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에 </w:t>
      </w:r>
      <w:r w:rsidR="00090CE3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업로드하였다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위 h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tml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코드는 </w:t>
      </w:r>
      <w:proofErr w:type="spellStart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fancybox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폴더의</w:t>
      </w:r>
      <w:proofErr w:type="spellStart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fancybox.php</w:t>
      </w:r>
      <w:proofErr w:type="spellEnd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에게 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action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값과 </w:t>
      </w:r>
      <w:proofErr w:type="spellStart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mfbfw</w:t>
      </w:r>
      <w:proofErr w:type="spellEnd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[padding]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값을 넘긴다.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proofErr w:type="spellStart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mfbfw</w:t>
      </w:r>
      <w:proofErr w:type="spellEnd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[padding]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은 배열로</w:t>
      </w:r>
      <w:r w:rsidR="007F7884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,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a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lert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스크립트를 넘겨준다.</w:t>
      </w:r>
    </w:p>
    <w:p w14:paraId="4DCBB128" w14:textId="77777777" w:rsidR="005F14E3" w:rsidRDefault="005F14E3" w:rsidP="007F7884">
      <w:pPr>
        <w:spacing w:before="0" w:after="0"/>
        <w:jc w:val="center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lastRenderedPageBreak/>
        <w:drawing>
          <wp:inline distT="0" distB="0" distL="0" distR="0" wp14:anchorId="2E4A8AF5" wp14:editId="7CC1B709">
            <wp:extent cx="5553075" cy="2182468"/>
            <wp:effectExtent l="0" t="0" r="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800" cy="219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1F9A" w14:textId="77777777" w:rsidR="005F14E3" w:rsidRDefault="005F14E3" w:rsidP="007F7884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proofErr w:type="spellStart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Fancybox.php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코드 일부분이다.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 w:rsidR="007F7884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page</w:t>
      </w:r>
      <w:r w:rsidR="007F7884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변수로 </w:t>
      </w:r>
      <w:proofErr w:type="spellStart"/>
      <w:r w:rsidR="007F7884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fancybox</w:t>
      </w:r>
      <w:proofErr w:type="spellEnd"/>
      <w:r w:rsidR="007F7884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-for-</w:t>
      </w:r>
      <w:proofErr w:type="spellStart"/>
      <w:r w:rsidR="007F7884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wordpress</w:t>
      </w:r>
      <w:proofErr w:type="spellEnd"/>
      <w:r w:rsidR="007F7884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가 있으면 </w:t>
      </w:r>
      <w:r w:rsidR="007F7884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action</w:t>
      </w:r>
      <w:r w:rsidR="007F7884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이 </w:t>
      </w:r>
      <w:r w:rsidR="007F7884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update</w:t>
      </w:r>
      <w:r w:rsidR="007F7884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인지 확인한다.</w:t>
      </w:r>
    </w:p>
    <w:p w14:paraId="41C12924" w14:textId="77777777" w:rsidR="007F7884" w:rsidRDefault="007F7884" w:rsidP="007F7884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맞으면 </w:t>
      </w:r>
      <w:proofErr w:type="spellStart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mfbfw</w:t>
      </w:r>
      <w:proofErr w:type="spellEnd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[padding]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값을 배열로 받아 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DB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에 저장한다.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</w:p>
    <w:p w14:paraId="2A542DE2" w14:textId="77777777" w:rsidR="007F7884" w:rsidRDefault="007F7884" w:rsidP="007F7884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</w:p>
    <w:p w14:paraId="7A710ED7" w14:textId="77777777" w:rsidR="007F7884" w:rsidRDefault="007F7884" w:rsidP="007F7884">
      <w:pPr>
        <w:spacing w:before="0" w:after="0"/>
        <w:jc w:val="center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drawing>
          <wp:inline distT="0" distB="0" distL="0" distR="0" wp14:anchorId="2E97D2E6" wp14:editId="11829A7F">
            <wp:extent cx="5761309" cy="1119023"/>
            <wp:effectExtent l="0" t="0" r="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543" cy="11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342D8" w14:textId="77777777" w:rsidR="007F7884" w:rsidRDefault="007F7884" w:rsidP="007F7884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xss.htm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폼에 접속한 모습이다.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Send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를 누르면 값을 전달 완료한 것이다.</w:t>
      </w:r>
    </w:p>
    <w:p w14:paraId="3B38324F" w14:textId="77777777" w:rsidR="007F7884" w:rsidRDefault="007F7884" w:rsidP="007F7884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</w:p>
    <w:p w14:paraId="75EED25E" w14:textId="77777777" w:rsidR="00BF0DED" w:rsidRDefault="007F7884" w:rsidP="00BF0DED">
      <w:pPr>
        <w:spacing w:before="0" w:after="0"/>
        <w:jc w:val="center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5A6DC4EA" wp14:editId="4028297D">
            <wp:extent cx="5846353" cy="1608192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587" cy="162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20C0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]</w:t>
      </w:r>
    </w:p>
    <w:p w14:paraId="66095FE6" w14:textId="77777777" w:rsidR="007F7884" w:rsidRDefault="007F7884" w:rsidP="007F7884">
      <w:pPr>
        <w:spacing w:before="0" w:after="0"/>
        <w:jc w:val="center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5FCC6A23" wp14:editId="4010B6BA">
            <wp:extent cx="5978717" cy="819965"/>
            <wp:effectExtent l="0" t="0" r="317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124" cy="85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0EF39" w14:textId="77777777" w:rsidR="006D2D43" w:rsidRDefault="007F7884" w:rsidP="007F7884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성공적으로 저장된 모습.</w:t>
      </w:r>
    </w:p>
    <w:p w14:paraId="6ED60A10" w14:textId="77777777" w:rsidR="00BF0DED" w:rsidRPr="00BF0DED" w:rsidRDefault="00BF0DED" w:rsidP="007F7884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</w:p>
    <w:p w14:paraId="244CF609" w14:textId="77777777" w:rsidR="006D2D43" w:rsidRDefault="006D2D43" w:rsidP="007F7884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C3EDAA1" wp14:editId="72564341">
            <wp:extent cx="6086863" cy="912511"/>
            <wp:effectExtent l="0" t="0" r="9525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798" cy="91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7723D" w14:textId="77777777" w:rsidR="009343AF" w:rsidRDefault="006D2D43" w:rsidP="007F7884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워드프레스에 다시 접속한 결과이다.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alert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스크립트가 실행되어 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/</w:t>
      </w:r>
      <w:proofErr w:type="gramStart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hacked/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라는</w:t>
      </w:r>
      <w:proofErr w:type="gram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메시지를 출력하고 있다.</w:t>
      </w:r>
    </w:p>
    <w:p w14:paraId="62366620" w14:textId="77777777" w:rsidR="00AD20C0" w:rsidRPr="00BF0DED" w:rsidRDefault="009343AF" w:rsidP="00BF0DED">
      <w:pPr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32"/>
          <w:szCs w:val="20"/>
        </w:rPr>
        <w:t xml:space="preserve">취약점 </w:t>
      </w:r>
      <w:r w:rsidRPr="00F51DDE">
        <w:rPr>
          <w:rFonts w:ascii="맑은 고딕 Semilight" w:eastAsia="맑은 고딕 Semilight" w:hAnsi="맑은 고딕 Semilight" w:cs="맑은 고딕 Semilight" w:hint="eastAsia"/>
          <w:color w:val="auto"/>
          <w:sz w:val="32"/>
          <w:szCs w:val="20"/>
        </w:rPr>
        <w:t>보완방법</w:t>
      </w:r>
    </w:p>
    <w:p w14:paraId="5BF8BCE7" w14:textId="77777777" w:rsidR="009343AF" w:rsidRPr="009343AF" w:rsidRDefault="00AD20C0" w:rsidP="009343AF">
      <w:pPr>
        <w:pStyle w:val="aff0"/>
        <w:numPr>
          <w:ilvl w:val="0"/>
          <w:numId w:val="27"/>
        </w:numPr>
        <w:spacing w:before="0" w:after="0"/>
        <w:ind w:leftChars="0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코드수정</w:t>
      </w:r>
    </w:p>
    <w:p w14:paraId="7073DD9B" w14:textId="77777777" w:rsidR="009343AF" w:rsidRDefault="009343AF" w:rsidP="00BF0DED">
      <w:pPr>
        <w:spacing w:before="0" w:after="0"/>
        <w:jc w:val="center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725EFC9C" wp14:editId="410DF15F">
            <wp:extent cx="4801005" cy="1885212"/>
            <wp:effectExtent l="0" t="0" r="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46" cy="190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96E88" w14:textId="77777777" w:rsidR="00BF0DED" w:rsidRDefault="00AD20C0" w:rsidP="007F7884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proofErr w:type="spellStart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빨간줄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부분을 통째로 </w:t>
      </w:r>
      <w:proofErr w:type="spellStart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없애버린다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매개변수로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값을 받는 것을 아예 </w:t>
      </w:r>
      <w:proofErr w:type="spellStart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없애버려서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취약점을 보완하였다.</w:t>
      </w:r>
    </w:p>
    <w:p w14:paraId="0CE22E8D" w14:textId="77777777" w:rsidR="00BF0DED" w:rsidRDefault="00BF0DED" w:rsidP="007F7884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+당연히 업데이트를 통해 취약점을 보완하는 방법도 있다.</w:t>
      </w:r>
    </w:p>
    <w:p w14:paraId="5C209437" w14:textId="77777777" w:rsidR="005C5B5C" w:rsidRPr="005C5B5C" w:rsidRDefault="005C5B5C" w:rsidP="007F7884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</w:p>
    <w:p w14:paraId="68E2D646" w14:textId="77777777" w:rsidR="00BF0DED" w:rsidRPr="00905169" w:rsidRDefault="00BF0DED" w:rsidP="00BF0DED">
      <w:pPr>
        <w:pStyle w:val="2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proofErr w:type="gramStart"/>
      <w:r>
        <w:rPr>
          <w:rFonts w:ascii="Georgia" w:hAnsi="Georgia" w:hint="eastAsia"/>
        </w:rPr>
        <w:t>L</w:t>
      </w:r>
      <w:r>
        <w:rPr>
          <w:rFonts w:ascii="Georgia" w:hAnsi="Georgia"/>
        </w:rPr>
        <w:t>FI(</w:t>
      </w:r>
      <w:proofErr w:type="gramEnd"/>
      <w:r>
        <w:rPr>
          <w:rFonts w:ascii="Georgia" w:hAnsi="Georgia"/>
        </w:rPr>
        <w:t>Local File INclusion)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.</w:t>
      </w:r>
    </w:p>
    <w:p w14:paraId="61432288" w14:textId="77777777" w:rsidR="00BF0DED" w:rsidRDefault="00BF0DED" w:rsidP="00BF0DED">
      <w:pPr>
        <w:pStyle w:val="aff2"/>
        <w:shd w:val="clear" w:color="auto" w:fill="FFFFFF"/>
        <w:spacing w:before="120" w:beforeAutospacing="0" w:after="120" w:afterAutospacing="0" w:line="360" w:lineRule="auto"/>
        <w:rPr>
          <w:rFonts w:ascii="맑은 고딕 Semilight" w:eastAsia="맑은 고딕 Semilight" w:hAnsi="맑은 고딕 Semilight" w:cs="맑은 고딕 Semilight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sz w:val="20"/>
          <w:szCs w:val="20"/>
        </w:rPr>
        <w:t>O</w:t>
      </w:r>
      <w:r>
        <w:rPr>
          <w:rFonts w:ascii="맑은 고딕 Semilight" w:eastAsia="맑은 고딕 Semilight" w:hAnsi="맑은 고딕 Semilight" w:cs="맑은 고딕 Semilight"/>
          <w:sz w:val="20"/>
          <w:szCs w:val="20"/>
        </w:rPr>
        <w:t>WASP</w:t>
      </w:r>
      <w:r>
        <w:rPr>
          <w:rFonts w:ascii="맑은 고딕 Semilight" w:eastAsia="맑은 고딕 Semilight" w:hAnsi="맑은 고딕 Semilight" w:cs="맑은 고딕 Semilight" w:hint="eastAsia"/>
          <w:sz w:val="20"/>
          <w:szCs w:val="20"/>
        </w:rPr>
        <w:t>에서는 L</w:t>
      </w:r>
      <w:r>
        <w:rPr>
          <w:rFonts w:ascii="맑은 고딕 Semilight" w:eastAsia="맑은 고딕 Semilight" w:hAnsi="맑은 고딕 Semilight" w:cs="맑은 고딕 Semilight"/>
          <w:sz w:val="20"/>
          <w:szCs w:val="20"/>
        </w:rPr>
        <w:t>FI</w:t>
      </w:r>
      <w:r>
        <w:rPr>
          <w:rFonts w:ascii="맑은 고딕 Semilight" w:eastAsia="맑은 고딕 Semilight" w:hAnsi="맑은 고딕 Semilight" w:cs="맑은 고딕 Semilight" w:hint="eastAsia"/>
          <w:sz w:val="20"/>
          <w:szCs w:val="20"/>
        </w:rPr>
        <w:t>를 다음과 같이 정의하고 있다.</w:t>
      </w:r>
    </w:p>
    <w:p w14:paraId="679092D8" w14:textId="77777777" w:rsidR="00BF0DED" w:rsidRDefault="00BF0DED" w:rsidP="00BF0DED">
      <w:pPr>
        <w:pStyle w:val="aff2"/>
        <w:shd w:val="clear" w:color="auto" w:fill="FFFFFF"/>
        <w:spacing w:before="120" w:beforeAutospacing="0" w:after="120" w:afterAutospacing="0" w:line="360" w:lineRule="auto"/>
        <w:rPr>
          <w:rFonts w:ascii="맑은 고딕 Semilight" w:eastAsia="맑은 고딕 Semilight" w:hAnsi="맑은 고딕 Semilight" w:cs="맑은 고딕 Semilight"/>
          <w:color w:val="252525"/>
          <w:sz w:val="20"/>
          <w:szCs w:val="20"/>
        </w:rPr>
      </w:pPr>
      <w:r>
        <w:rPr>
          <w:rFonts w:ascii="맑은 고딕 Semilight" w:eastAsia="맑은 고딕 Semilight" w:hAnsi="맑은 고딕 Semilight" w:cs="맑은 고딕 Semilight"/>
          <w:sz w:val="20"/>
          <w:szCs w:val="20"/>
        </w:rPr>
        <w:t xml:space="preserve"> </w:t>
      </w:r>
      <w:r w:rsidR="00124A19">
        <w:rPr>
          <w:rFonts w:ascii="맑은 고딕 Semilight" w:eastAsia="맑은 고딕 Semilight" w:hAnsi="맑은 고딕 Semilight" w:cs="맑은 고딕 Semilight"/>
          <w:sz w:val="20"/>
          <w:szCs w:val="20"/>
        </w:rPr>
        <w:t>“</w:t>
      </w:r>
      <w:r>
        <w:rPr>
          <w:rFonts w:ascii="맑은 고딕 Semilight" w:eastAsia="맑은 고딕 Semilight" w:hAnsi="맑은 고딕 Semilight" w:cs="맑은 고딕 Semilight" w:hint="eastAsia"/>
          <w:sz w:val="20"/>
          <w:szCs w:val="20"/>
        </w:rPr>
        <w:t>L</w:t>
      </w:r>
      <w:r>
        <w:rPr>
          <w:rFonts w:ascii="맑은 고딕 Semilight" w:eastAsia="맑은 고딕 Semilight" w:hAnsi="맑은 고딕 Semilight" w:cs="맑은 고딕 Semilight"/>
          <w:sz w:val="20"/>
          <w:szCs w:val="20"/>
        </w:rPr>
        <w:t>FI</w:t>
      </w:r>
      <w:r>
        <w:rPr>
          <w:rFonts w:ascii="맑은 고딕 Semilight" w:eastAsia="맑은 고딕 Semilight" w:hAnsi="맑은 고딕 Semilight" w:cs="맑은 고딕 Semilight" w:hint="eastAsia"/>
          <w:sz w:val="20"/>
          <w:szCs w:val="20"/>
        </w:rPr>
        <w:t>는</w:t>
      </w:r>
      <w:r w:rsidRPr="00BF0DED">
        <w:rPr>
          <w:rFonts w:ascii="맑은 고딕 Semilight" w:eastAsia="맑은 고딕 Semilight" w:hAnsi="맑은 고딕 Semilight" w:cs="맑은 고딕 Semilight"/>
          <w:color w:val="252525"/>
          <w:sz w:val="20"/>
          <w:szCs w:val="20"/>
        </w:rPr>
        <w:t xml:space="preserve"> 응용 프로그램에 </w:t>
      </w:r>
      <w:proofErr w:type="gramStart"/>
      <w:r w:rsidRPr="00BF0DED">
        <w:rPr>
          <w:rFonts w:ascii="맑은 고딕 Semilight" w:eastAsia="맑은 고딕 Semilight" w:hAnsi="맑은 고딕 Semilight" w:cs="맑은 고딕 Semilight"/>
          <w:color w:val="252525"/>
          <w:sz w:val="20"/>
          <w:szCs w:val="20"/>
        </w:rPr>
        <w:t>구현 된</w:t>
      </w:r>
      <w:proofErr w:type="gramEnd"/>
      <w:r w:rsidRPr="00BF0DED">
        <w:rPr>
          <w:rFonts w:ascii="맑은 고딕 Semilight" w:eastAsia="맑은 고딕 Semilight" w:hAnsi="맑은 고딕 Semilight" w:cs="맑은 고딕 Semilight"/>
          <w:color w:val="252525"/>
          <w:sz w:val="20"/>
          <w:szCs w:val="20"/>
        </w:rPr>
        <w:t xml:space="preserve"> 취약한 포함 절차를 악용하여 서버에 이미 로컬로 존재하는 파일을 포함시키는 </w:t>
      </w:r>
      <w:r>
        <w:rPr>
          <w:rFonts w:ascii="맑은 고딕 Semilight" w:eastAsia="맑은 고딕 Semilight" w:hAnsi="맑은 고딕 Semilight" w:cs="맑은 고딕 Semilight" w:hint="eastAsia"/>
          <w:color w:val="252525"/>
          <w:sz w:val="20"/>
          <w:szCs w:val="20"/>
        </w:rPr>
        <w:t>기술이다.</w:t>
      </w:r>
      <w:r w:rsidRPr="00BF0DED">
        <w:rPr>
          <w:rFonts w:ascii="맑은 고딕 Semilight" w:eastAsia="맑은 고딕 Semilight" w:hAnsi="맑은 고딕 Semilight" w:cs="맑은 고딕 Semilight"/>
          <w:color w:val="252525"/>
          <w:sz w:val="20"/>
          <w:szCs w:val="20"/>
        </w:rPr>
        <w:t> 이 취약점은 페이지가 입력되어야 할 파일에 대한 경로를 입력으로 받았을 때</w:t>
      </w:r>
      <w:r>
        <w:rPr>
          <w:rFonts w:ascii="맑은 고딕 Semilight" w:eastAsia="맑은 고딕 Semilight" w:hAnsi="맑은 고딕 Semilight" w:cs="맑은 고딕 Semilight" w:hint="eastAsia"/>
          <w:color w:val="252525"/>
          <w:sz w:val="20"/>
          <w:szCs w:val="20"/>
        </w:rPr>
        <w:t xml:space="preserve"> </w:t>
      </w:r>
      <w:r w:rsidRPr="00BF0DED">
        <w:rPr>
          <w:rFonts w:ascii="맑은 고딕 Semilight" w:eastAsia="맑은 고딕 Semilight" w:hAnsi="맑은 고딕 Semilight" w:cs="맑은 고딕 Semilight"/>
          <w:color w:val="252525"/>
          <w:sz w:val="20"/>
          <w:szCs w:val="20"/>
        </w:rPr>
        <w:t>이 입력이 적절하게 삭제되지 않아 디렉토리</w:t>
      </w:r>
      <w:r>
        <w:rPr>
          <w:rFonts w:ascii="맑은 고딕 Semilight" w:eastAsia="맑은 고딕 Semilight" w:hAnsi="맑은 고딕 Semilight" w:cs="맑은 고딕 Semilight" w:hint="eastAsia"/>
          <w:color w:val="252525"/>
          <w:sz w:val="20"/>
          <w:szCs w:val="20"/>
        </w:rPr>
        <w:t xml:space="preserve"> 탐색</w:t>
      </w:r>
      <w:r w:rsidRPr="00BF0DED">
        <w:rPr>
          <w:rFonts w:ascii="맑은 고딕 Semilight" w:eastAsia="맑은 고딕 Semilight" w:hAnsi="맑은 고딕 Semilight" w:cs="맑은 고딕 Semilight"/>
          <w:color w:val="252525"/>
          <w:sz w:val="20"/>
          <w:szCs w:val="20"/>
        </w:rPr>
        <w:t xml:space="preserve"> 문자 (</w:t>
      </w:r>
      <w:proofErr w:type="gramStart"/>
      <w:r w:rsidRPr="00BF0DED">
        <w:rPr>
          <w:rFonts w:ascii="맑은 고딕 Semilight" w:eastAsia="맑은 고딕 Semilight" w:hAnsi="맑은 고딕 Semilight" w:cs="맑은 고딕 Semilight"/>
          <w:color w:val="252525"/>
          <w:sz w:val="20"/>
          <w:szCs w:val="20"/>
        </w:rPr>
        <w:t>예 :</w:t>
      </w:r>
      <w:proofErr w:type="gramEnd"/>
      <w:r w:rsidRPr="00BF0DED">
        <w:rPr>
          <w:rFonts w:ascii="맑은 고딕 Semilight" w:eastAsia="맑은 고딕 Semilight" w:hAnsi="맑은 고딕 Semilight" w:cs="맑은 고딕 Semilight"/>
          <w:color w:val="252525"/>
          <w:sz w:val="20"/>
          <w:szCs w:val="20"/>
        </w:rPr>
        <w:t xml:space="preserve"> 점선</w:t>
      </w:r>
      <w:r>
        <w:rPr>
          <w:rFonts w:ascii="맑은 고딕 Semilight" w:eastAsia="맑은 고딕 Semilight" w:hAnsi="맑은 고딕 Semilight" w:cs="맑은 고딕 Semilight" w:hint="eastAsia"/>
          <w:color w:val="252525"/>
          <w:sz w:val="20"/>
          <w:szCs w:val="20"/>
        </w:rPr>
        <w:t>,</w:t>
      </w:r>
      <w:r w:rsidRPr="00BF0DED">
        <w:rPr>
          <w:rFonts w:ascii="맑은 고딕 Semilight" w:eastAsia="맑은 고딕 Semilight" w:hAnsi="맑은 고딕 Semilight" w:cs="맑은 고딕 Semilight"/>
          <w:color w:val="252525"/>
          <w:sz w:val="20"/>
          <w:szCs w:val="20"/>
        </w:rPr>
        <w:t xml:space="preserve"> 슬래시)를 삽입 할 수</w:t>
      </w:r>
      <w:r>
        <w:rPr>
          <w:rFonts w:ascii="맑은 고딕 Semilight" w:eastAsia="맑은 고딕 Semilight" w:hAnsi="맑은 고딕 Semilight" w:cs="맑은 고딕 Semilight" w:hint="eastAsia"/>
          <w:color w:val="252525"/>
          <w:sz w:val="20"/>
          <w:szCs w:val="20"/>
        </w:rPr>
        <w:t xml:space="preserve"> </w:t>
      </w:r>
      <w:r w:rsidRPr="00BF0DED">
        <w:rPr>
          <w:rFonts w:ascii="맑은 고딕 Semilight" w:eastAsia="맑은 고딕 Semilight" w:hAnsi="맑은 고딕 Semilight" w:cs="맑은 고딕 Semilight"/>
          <w:color w:val="252525"/>
          <w:sz w:val="20"/>
          <w:szCs w:val="20"/>
        </w:rPr>
        <w:t>있는 경우에 발생</w:t>
      </w:r>
      <w:r w:rsidR="00ED0ABE">
        <w:rPr>
          <w:rFonts w:ascii="맑은 고딕 Semilight" w:eastAsia="맑은 고딕 Semilight" w:hAnsi="맑은 고딕 Semilight" w:cs="맑은 고딕 Semilight" w:hint="eastAsia"/>
          <w:color w:val="252525"/>
          <w:sz w:val="20"/>
          <w:szCs w:val="20"/>
        </w:rPr>
        <w:t>한다.</w:t>
      </w:r>
    </w:p>
    <w:p w14:paraId="305E67B3" w14:textId="77777777" w:rsidR="00090CE3" w:rsidRDefault="00090CE3" w:rsidP="00BF0DED">
      <w:pPr>
        <w:pStyle w:val="aff2"/>
        <w:shd w:val="clear" w:color="auto" w:fill="FFFFFF"/>
        <w:spacing w:before="120" w:beforeAutospacing="0" w:after="120" w:afterAutospacing="0" w:line="360" w:lineRule="auto"/>
        <w:rPr>
          <w:rFonts w:ascii="맑은 고딕 Semilight" w:eastAsia="맑은 고딕 Semilight" w:hAnsi="맑은 고딕 Semilight" w:cs="맑은 고딕 Semilight"/>
          <w:color w:val="252525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252525"/>
          <w:sz w:val="20"/>
          <w:szCs w:val="20"/>
        </w:rPr>
        <w:t>L</w:t>
      </w:r>
      <w:r>
        <w:rPr>
          <w:rFonts w:ascii="맑은 고딕 Semilight" w:eastAsia="맑은 고딕 Semilight" w:hAnsi="맑은 고딕 Semilight" w:cs="맑은 고딕 Semilight"/>
          <w:color w:val="252525"/>
          <w:sz w:val="20"/>
          <w:szCs w:val="20"/>
        </w:rPr>
        <w:t>FI</w:t>
      </w:r>
      <w:r>
        <w:rPr>
          <w:rFonts w:ascii="맑은 고딕 Semilight" w:eastAsia="맑은 고딕 Semilight" w:hAnsi="맑은 고딕 Semilight" w:cs="맑은 고딕 Semilight" w:hint="eastAsia"/>
          <w:color w:val="252525"/>
          <w:sz w:val="20"/>
          <w:szCs w:val="20"/>
        </w:rPr>
        <w:t xml:space="preserve">를 응용하여 </w:t>
      </w:r>
      <w:r>
        <w:rPr>
          <w:rFonts w:ascii="맑은 고딕 Semilight" w:eastAsia="맑은 고딕 Semilight" w:hAnsi="맑은 고딕 Semilight" w:cs="맑은 고딕 Semilight"/>
          <w:color w:val="252525"/>
          <w:sz w:val="20"/>
          <w:szCs w:val="20"/>
        </w:rPr>
        <w:t>RFI(Remote File Inclusion)</w:t>
      </w:r>
      <w:r>
        <w:rPr>
          <w:rFonts w:ascii="맑은 고딕 Semilight" w:eastAsia="맑은 고딕 Semilight" w:hAnsi="맑은 고딕 Semilight" w:cs="맑은 고딕 Semilight" w:hint="eastAsia"/>
          <w:color w:val="252525"/>
          <w:sz w:val="20"/>
          <w:szCs w:val="20"/>
        </w:rPr>
        <w:t>공격</w:t>
      </w:r>
      <w:r>
        <w:rPr>
          <w:rFonts w:ascii="맑은 고딕 Semilight" w:eastAsia="맑은 고딕 Semilight" w:hAnsi="맑은 고딕 Semilight" w:cs="맑은 고딕 Semilight"/>
          <w:color w:val="252525"/>
          <w:sz w:val="20"/>
          <w:szCs w:val="20"/>
        </w:rPr>
        <w:t xml:space="preserve">, </w:t>
      </w:r>
      <w:r>
        <w:rPr>
          <w:rFonts w:ascii="맑은 고딕 Semilight" w:eastAsia="맑은 고딕 Semilight" w:hAnsi="맑은 고딕 Semilight" w:cs="맑은 고딕 Semilight" w:hint="eastAsia"/>
          <w:color w:val="252525"/>
          <w:sz w:val="20"/>
          <w:szCs w:val="20"/>
        </w:rPr>
        <w:t>즉 원격파일을 업로드하거나 다운받게 할 수 있다.</w:t>
      </w:r>
    </w:p>
    <w:p w14:paraId="30BD01D7" w14:textId="77777777" w:rsidR="00ED0ABE" w:rsidRPr="00BF0DED" w:rsidRDefault="00ED0ABE" w:rsidP="00BF0DED">
      <w:pPr>
        <w:pStyle w:val="aff2"/>
        <w:shd w:val="clear" w:color="auto" w:fill="FFFFFF"/>
        <w:spacing w:before="120" w:beforeAutospacing="0" w:after="120" w:afterAutospacing="0" w:line="360" w:lineRule="auto"/>
        <w:rPr>
          <w:rFonts w:ascii="맑은 고딕 Semilight" w:eastAsia="맑은 고딕 Semilight" w:hAnsi="맑은 고딕 Semilight" w:cs="맑은 고딕 Semilight"/>
          <w:color w:val="252525"/>
          <w:sz w:val="20"/>
          <w:szCs w:val="20"/>
        </w:rPr>
      </w:pPr>
    </w:p>
    <w:p w14:paraId="5DFC5757" w14:textId="77777777" w:rsidR="00BF0DED" w:rsidRDefault="00ED0ABE" w:rsidP="00ED0ABE">
      <w:pPr>
        <w:spacing w:before="0" w:after="0"/>
        <w:jc w:val="center"/>
        <w:textAlignment w:val="center"/>
        <w:rPr>
          <w:rFonts w:ascii="맑은 고딕 Semilight" w:eastAsia="맑은 고딕 Semilight" w:hAnsi="맑은 고딕 Semilight" w:cs="맑은 고딕 Semilight"/>
          <w:color w:val="auto"/>
          <w:szCs w:val="20"/>
        </w:rPr>
      </w:pPr>
      <w:r w:rsidRPr="00ED0ABE">
        <w:rPr>
          <w:rFonts w:ascii="맑은 고딕 Semilight" w:eastAsia="맑은 고딕 Semilight" w:hAnsi="맑은 고딕 Semilight" w:cs="맑은 고딕 Semilight" w:hint="eastAsia"/>
          <w:color w:val="auto"/>
          <w:szCs w:val="20"/>
        </w:rPr>
        <w:t>시연</w:t>
      </w:r>
    </w:p>
    <w:p w14:paraId="34AF9453" w14:textId="77777777" w:rsidR="00ED0ABE" w:rsidRDefault="005C7D9D" w:rsidP="005C7D9D">
      <w:pPr>
        <w:spacing w:before="0" w:after="0"/>
        <w:jc w:val="center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lastRenderedPageBreak/>
        <w:drawing>
          <wp:inline distT="0" distB="0" distL="0" distR="0" wp14:anchorId="4EF1975D" wp14:editId="25489A10">
            <wp:extent cx="6276975" cy="5238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A0752" w14:textId="77777777" w:rsidR="005C7D9D" w:rsidRDefault="005C7D9D" w:rsidP="005C7D9D">
      <w:pPr>
        <w:spacing w:before="0" w:after="0"/>
        <w:ind w:firstLineChars="100" w:firstLine="200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공격대상이 되는 플러그인이다.</w:t>
      </w:r>
    </w:p>
    <w:p w14:paraId="1D57C675" w14:textId="77777777" w:rsidR="005C7D9D" w:rsidRDefault="005C7D9D" w:rsidP="005C7D9D">
      <w:pPr>
        <w:spacing w:before="0" w:after="0"/>
        <w:ind w:firstLineChars="100" w:firstLine="200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</w:p>
    <w:p w14:paraId="4B653F09" w14:textId="77777777" w:rsidR="005C7D9D" w:rsidRDefault="00090CE3" w:rsidP="00F923A4">
      <w:pPr>
        <w:spacing w:before="0" w:after="0"/>
        <w:ind w:firstLineChars="100" w:firstLine="200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다음은 </w:t>
      </w:r>
      <w:r w:rsidRPr="00090CE3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wordpress/wp-content/plugins/wp-mobile-edition/admin/includes/mobile_themes/mTheme-Unus/css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/css.php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파일 일부이다.</w:t>
      </w: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drawing>
          <wp:inline distT="0" distB="0" distL="0" distR="0" wp14:anchorId="6D4B1208" wp14:editId="73FF9BEA">
            <wp:extent cx="5934075" cy="19716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00F85" w14:textId="77777777" w:rsidR="00090CE3" w:rsidRDefault="00090CE3" w:rsidP="00F923A4">
      <w:pPr>
        <w:spacing w:before="0" w:after="0"/>
        <w:ind w:firstLineChars="100" w:firstLine="200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r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eturn $file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부분은 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file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매개변수를 통해 주소창에서 파일을 받는다.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받은 파일은 </w:t>
      </w:r>
      <w:proofErr w:type="spellStart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addExtension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함수를 거쳐 그대로 반환된다.</w:t>
      </w:r>
    </w:p>
    <w:p w14:paraId="7CD00D39" w14:textId="77777777" w:rsidR="00090CE3" w:rsidRDefault="00090CE3" w:rsidP="00F923A4">
      <w:pPr>
        <w:spacing w:before="0" w:after="0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</w:p>
    <w:p w14:paraId="54982E7B" w14:textId="77777777" w:rsidR="00090CE3" w:rsidRDefault="00090CE3" w:rsidP="00090CE3">
      <w:pPr>
        <w:spacing w:before="0" w:after="0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</w:p>
    <w:p w14:paraId="6D3BF860" w14:textId="77777777" w:rsidR="00090CE3" w:rsidRDefault="00090CE3" w:rsidP="00090CE3">
      <w:pPr>
        <w:spacing w:before="0" w:after="0"/>
        <w:jc w:val="center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drawing>
          <wp:inline distT="0" distB="0" distL="0" distR="0" wp14:anchorId="300D4623" wp14:editId="08487660">
            <wp:extent cx="6276975" cy="8953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76F5" w14:textId="77777777" w:rsidR="00090CE3" w:rsidRDefault="00F923A4" w:rsidP="00F923A4">
      <w:pPr>
        <w:spacing w:before="0" w:after="0"/>
        <w:ind w:firstLineChars="100" w:firstLine="200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c</w:t>
      </w:r>
      <w:r w:rsidR="00090CE3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url</w:t>
      </w:r>
      <w:r w:rsidR="00090CE3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을 이용하여 </w:t>
      </w:r>
      <w:proofErr w:type="spellStart"/>
      <w:r w:rsidR="00090CE3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css.php</w:t>
      </w:r>
      <w:proofErr w:type="spellEnd"/>
      <w:r w:rsidR="00090CE3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파일에 접근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하고 매개변수에 워드프레스 파일을 넘겨주었다</w:t>
      </w:r>
      <w:r w:rsidR="00090CE3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.</w:t>
      </w:r>
      <w:r w:rsidR="00090CE3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 w:rsidR="00090CE3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워드프레스는 오픈소스 기반이기 때문에 </w:t>
      </w:r>
      <w:r w:rsidR="00090CE3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wp-</w:t>
      </w:r>
      <w:proofErr w:type="spellStart"/>
      <w:r w:rsidR="00090CE3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config.php</w:t>
      </w:r>
      <w:proofErr w:type="spellEnd"/>
      <w:r w:rsidR="00090CE3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라는 파일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의 경로를 누구나 알 수 있어 쉽게 열람할 수 있다.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오픈소스 기반은 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LFI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공격에 더 취약하다는 것이다.</w:t>
      </w:r>
    </w:p>
    <w:p w14:paraId="1644670E" w14:textId="77777777" w:rsidR="00F923A4" w:rsidRDefault="00F923A4" w:rsidP="00F923A4">
      <w:pPr>
        <w:spacing w:before="0" w:after="0"/>
        <w:ind w:firstLineChars="100" w:firstLine="200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마찬가지로 디렉터리 경로를 조금만 수정한다면 </w:t>
      </w:r>
      <w:proofErr w:type="spellStart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etc</w:t>
      </w:r>
      <w:proofErr w:type="spellEnd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/passwd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파일을 열람할 수 있을 것이다.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하지만 내가 산 것은 </w:t>
      </w:r>
      <w:proofErr w:type="spellStart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닷홈전체가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아니라 도메인 하나이고 잡혀가고 싶지 않기 때문에 못 </w:t>
      </w:r>
      <w:proofErr w:type="spellStart"/>
      <w:proofErr w:type="gramStart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할거같다</w:t>
      </w:r>
      <w:proofErr w:type="spellEnd"/>
      <w:proofErr w:type="gram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.</w:t>
      </w:r>
    </w:p>
    <w:p w14:paraId="59323397" w14:textId="77777777" w:rsidR="00F923A4" w:rsidRDefault="00F923A4" w:rsidP="00F923A4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</w:p>
    <w:p w14:paraId="75F207D6" w14:textId="77777777" w:rsidR="00522E32" w:rsidRDefault="00522E32" w:rsidP="00F923A4">
      <w:pPr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lastRenderedPageBreak/>
        <w:drawing>
          <wp:anchor distT="0" distB="0" distL="114300" distR="114300" simplePos="0" relativeHeight="251658240" behindDoc="1" locked="0" layoutInCell="1" allowOverlap="1" wp14:anchorId="5EF1E331" wp14:editId="00A5AFFD">
            <wp:simplePos x="0" y="0"/>
            <wp:positionH relativeFrom="column">
              <wp:posOffset>2827020</wp:posOffset>
            </wp:positionH>
            <wp:positionV relativeFrom="paragraph">
              <wp:posOffset>782955</wp:posOffset>
            </wp:positionV>
            <wp:extent cx="2887200" cy="1879200"/>
            <wp:effectExtent l="0" t="0" r="8890" b="6985"/>
            <wp:wrapTight wrapText="bothSides">
              <wp:wrapPolygon edited="0">
                <wp:start x="0" y="0"/>
                <wp:lineTo x="0" y="21461"/>
                <wp:lineTo x="21524" y="21461"/>
                <wp:lineTo x="21524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200" cy="18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3A4">
        <w:rPr>
          <w:rFonts w:ascii="맑은 고딕 Semilight" w:eastAsia="맑은 고딕 Semilight" w:hAnsi="맑은 고딕 Semilight" w:cs="맑은 고딕 Semilight" w:hint="eastAsia"/>
          <w:color w:val="auto"/>
          <w:sz w:val="32"/>
          <w:szCs w:val="20"/>
        </w:rPr>
        <w:t xml:space="preserve">취약점 </w:t>
      </w:r>
      <w:r w:rsidR="00F923A4" w:rsidRPr="00F51DDE">
        <w:rPr>
          <w:rFonts w:ascii="맑은 고딕 Semilight" w:eastAsia="맑은 고딕 Semilight" w:hAnsi="맑은 고딕 Semilight" w:cs="맑은 고딕 Semilight" w:hint="eastAsia"/>
          <w:color w:val="auto"/>
          <w:sz w:val="32"/>
          <w:szCs w:val="20"/>
        </w:rPr>
        <w:t>보완방</w:t>
      </w:r>
      <w:r w:rsidR="00F923A4">
        <w:rPr>
          <w:rFonts w:ascii="맑은 고딕 Semilight" w:eastAsia="맑은 고딕 Semilight" w:hAnsi="맑은 고딕 Semilight" w:cs="맑은 고딕 Semilight" w:hint="eastAsia"/>
          <w:color w:val="auto"/>
          <w:sz w:val="32"/>
          <w:szCs w:val="20"/>
        </w:rPr>
        <w:t>법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32"/>
          <w:szCs w:val="20"/>
        </w:rPr>
        <w:t xml:space="preserve"> </w:t>
      </w:r>
    </w:p>
    <w:p w14:paraId="612390BB" w14:textId="77777777" w:rsidR="00522E32" w:rsidRDefault="00522E32" w:rsidP="00522E32">
      <w:pP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drawing>
          <wp:inline distT="0" distB="0" distL="0" distR="0" wp14:anchorId="6F5D2093" wp14:editId="62B792ED">
            <wp:extent cx="2638425" cy="109537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38" b="44444"/>
                    <a:stretch/>
                  </pic:blipFill>
                  <pic:spPr bwMode="auto">
                    <a:xfrm>
                      <a:off x="0" y="0"/>
                      <a:ext cx="26384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436AB" w14:textId="77777777" w:rsidR="00522E32" w:rsidRDefault="00522E32" w:rsidP="00522E32">
      <w:pP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</w:p>
    <w:p w14:paraId="016204B5" w14:textId="77777777" w:rsidR="00522E32" w:rsidRDefault="00522E32" w:rsidP="00522E32">
      <w:pPr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문제가 되었던 코드 부분과 수정된 모습.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필터링을 통해 파일 가장 뒤 </w:t>
      </w:r>
      <w:proofErr w:type="spellStart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네글자가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.</w:t>
      </w:r>
      <w:proofErr w:type="spellStart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c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s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s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가 아니라면 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.</w:t>
      </w:r>
      <w:proofErr w:type="spellStart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css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를 추가해준다.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proofErr w:type="spellStart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css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파일이 아니면 열람할 수 없게 만든 것이다.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</w:p>
    <w:p w14:paraId="285B4B47" w14:textId="77777777" w:rsidR="00522E32" w:rsidRPr="00522E32" w:rsidRDefault="00522E32" w:rsidP="00522E32">
      <w:pPr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만약 파일명만 받고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뒤에 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.</w:t>
      </w:r>
      <w:proofErr w:type="spellStart"/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css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를 추가만 해주는 코드였다면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%00</w:t>
      </w:r>
      <w:proofErr w:type="gramStart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이나 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%</w:t>
      </w:r>
      <w:proofErr w:type="spellStart"/>
      <w:proofErr w:type="gram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z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>z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같은 시스템이 종료문자로 인식하는 언어를 추가해주어 또 다시 우회할 수 있을 것이다.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</w:p>
    <w:p w14:paraId="5163AD1F" w14:textId="77777777" w:rsidR="00F923A4" w:rsidRDefault="00522E32" w:rsidP="00522E32">
      <w:pPr>
        <w:spacing w:before="0" w:after="0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두 번째 방법으로는 역시 업데이트가 있다.</w:t>
      </w: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W</w:t>
      </w: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 xml:space="preserve">eb mobile edition </w:t>
      </w: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 xml:space="preserve">최신버전에서는 </w:t>
      </w: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 xml:space="preserve">css.php </w:t>
      </w: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파일을 아예 없애버렸다.</w:t>
      </w:r>
    </w:p>
    <w:p w14:paraId="77F56ACB" w14:textId="77777777" w:rsidR="00124A19" w:rsidRDefault="00124A19" w:rsidP="00522E32">
      <w:pPr>
        <w:spacing w:before="0" w:after="0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</w:p>
    <w:p w14:paraId="1D0EDEE4" w14:textId="77777777" w:rsidR="00124A19" w:rsidRDefault="00124A19" w:rsidP="00522E32">
      <w:pPr>
        <w:spacing w:before="0" w:after="0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</w:p>
    <w:p w14:paraId="5E898F18" w14:textId="77777777" w:rsidR="00124A19" w:rsidRDefault="00124A19" w:rsidP="00124A19">
      <w:pPr>
        <w:pStyle w:val="2"/>
        <w:rPr>
          <w:rFonts w:ascii="Georgia" w:hAnsi="Georgia"/>
        </w:rPr>
      </w:pPr>
      <w:proofErr w:type="gramStart"/>
      <w:r>
        <w:rPr>
          <w:rFonts w:ascii="Georgia" w:hAnsi="Georgia"/>
        </w:rPr>
        <w:t>CSRF(</w:t>
      </w:r>
      <w:proofErr w:type="gramEnd"/>
      <w:r>
        <w:rPr>
          <w:rFonts w:ascii="Georgia" w:hAnsi="Georgia"/>
        </w:rPr>
        <w:t>Cross Site Request Forgery)</w:t>
      </w:r>
    </w:p>
    <w:p w14:paraId="5E436362" w14:textId="77777777" w:rsidR="00124A19" w:rsidRPr="00905169" w:rsidRDefault="00124A19" w:rsidP="00124A19">
      <w:pPr>
        <w:pStyle w:val="2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</w:p>
    <w:p w14:paraId="5A48945F" w14:textId="77777777" w:rsidR="00124A19" w:rsidRDefault="00124A19" w:rsidP="00522E32">
      <w:pPr>
        <w:spacing w:before="0" w:after="0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 w:rsidRPr="00124A19"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>XSS</w:t>
      </w:r>
      <w:r w:rsidRPr="00124A19"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공격과 함께 거론되는</w:t>
      </w: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,</w:t>
      </w:r>
      <w:r w:rsidRPr="00124A19"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 xml:space="preserve"> 빼놓을 수 없는 공격</w:t>
      </w:r>
      <w:r w:rsidRPr="00124A19"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 xml:space="preserve"> </w:t>
      </w:r>
      <w:r w:rsidRPr="00124A19"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방식이다.</w:t>
      </w: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>O</w:t>
      </w:r>
      <w:r w:rsidR="00CA16EB"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>W</w:t>
      </w: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>ASP</w:t>
      </w: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에서 정보를 찾아보자.</w:t>
      </w:r>
    </w:p>
    <w:p w14:paraId="2D70DE53" w14:textId="77777777" w:rsidR="00124A19" w:rsidRDefault="00124A19" w:rsidP="00522E32">
      <w:pPr>
        <w:spacing w:before="0" w:after="0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</w:p>
    <w:p w14:paraId="5E0DD983" w14:textId="77777777" w:rsidR="00124A19" w:rsidRDefault="00124A19" w:rsidP="00124A19">
      <w:pPr>
        <w:spacing w:before="0" w:after="0"/>
        <w:textAlignment w:val="center"/>
        <w:rPr>
          <w:rFonts w:ascii="맑은 고딕 Semilight" w:eastAsia="맑은 고딕 Semilight" w:hAnsi="맑은 고딕 Semilight" w:cs="맑은 고딕 Semilight"/>
          <w:color w:val="252525"/>
          <w:sz w:val="20"/>
          <w:szCs w:val="21"/>
          <w:shd w:val="clear" w:color="auto" w:fill="FFFFFF"/>
        </w:rPr>
      </w:pPr>
      <w:r w:rsidRPr="00124A19"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>“</w:t>
      </w:r>
      <w:r w:rsidRPr="00124A19">
        <w:rPr>
          <w:rFonts w:ascii="맑은 고딕 Semilight" w:eastAsia="맑은 고딕 Semilight" w:hAnsi="맑은 고딕 Semilight" w:cs="맑은 고딕 Semilight"/>
          <w:color w:val="252525"/>
          <w:sz w:val="20"/>
          <w:szCs w:val="21"/>
          <w:shd w:val="clear" w:color="auto" w:fill="FFFFFF"/>
        </w:rPr>
        <w:t xml:space="preserve">교차 사이트 요청 위조 (CSRF)는 최종 사용자가 현재 </w:t>
      </w:r>
      <w:proofErr w:type="gramStart"/>
      <w:r w:rsidRPr="00124A19">
        <w:rPr>
          <w:rFonts w:ascii="맑은 고딕 Semilight" w:eastAsia="맑은 고딕 Semilight" w:hAnsi="맑은 고딕 Semilight" w:cs="맑은 고딕 Semilight"/>
          <w:color w:val="252525"/>
          <w:sz w:val="20"/>
          <w:szCs w:val="21"/>
          <w:shd w:val="clear" w:color="auto" w:fill="FFFFFF"/>
        </w:rPr>
        <w:t>인증 된</w:t>
      </w:r>
      <w:proofErr w:type="gramEnd"/>
      <w:r w:rsidRPr="00124A19">
        <w:rPr>
          <w:rFonts w:ascii="맑은 고딕 Semilight" w:eastAsia="맑은 고딕 Semilight" w:hAnsi="맑은 고딕 Semilight" w:cs="맑은 고딕 Semilight"/>
          <w:color w:val="252525"/>
          <w:sz w:val="20"/>
          <w:szCs w:val="21"/>
          <w:shd w:val="clear" w:color="auto" w:fill="FFFFFF"/>
        </w:rPr>
        <w:t xml:space="preserve"> 웹 응용 프로그램에서 원치 않는 작업을 강제로 수행하는 공격입니다. CSRF 공격은 공격자가 위조 된 요청에 대한 응답을 볼 방법이 없기 때문에 데이터 도난이 아니라 상태 변경 요청을 대상으로</w:t>
      </w:r>
      <w:r>
        <w:rPr>
          <w:rFonts w:ascii="맑은 고딕 Semilight" w:eastAsia="맑은 고딕 Semilight" w:hAnsi="맑은 고딕 Semilight" w:cs="맑은 고딕 Semilight" w:hint="eastAsia"/>
          <w:color w:val="252525"/>
          <w:sz w:val="20"/>
          <w:szCs w:val="21"/>
          <w:shd w:val="clear" w:color="auto" w:fill="FFFFFF"/>
        </w:rPr>
        <w:t xml:space="preserve"> </w:t>
      </w:r>
      <w:r w:rsidRPr="00124A19">
        <w:rPr>
          <w:rFonts w:ascii="맑은 고딕 Semilight" w:eastAsia="맑은 고딕 Semilight" w:hAnsi="맑은 고딕 Semilight" w:cs="맑은 고딕 Semilight"/>
          <w:color w:val="252525"/>
          <w:sz w:val="20"/>
          <w:szCs w:val="21"/>
          <w:shd w:val="clear" w:color="auto" w:fill="FFFFFF"/>
        </w:rPr>
        <w:t>합니다. 소셜 엔지니어링 (이메일 또는 채팅을 통한 링크 보내기와 같은)의 도움으로 공격자는 웹 응용 프로그램의 사용자를 속여 공격자가 선택한 작업을 실행하게 할 수 있습니다.</w:t>
      </w:r>
      <w:r>
        <w:rPr>
          <w:rFonts w:ascii="맑은 고딕 Semilight" w:eastAsia="맑은 고딕 Semilight" w:hAnsi="맑은 고딕 Semilight" w:cs="맑은 고딕 Semilight"/>
          <w:color w:val="252525"/>
          <w:sz w:val="20"/>
          <w:szCs w:val="21"/>
          <w:shd w:val="clear" w:color="auto" w:fill="FFFFFF"/>
        </w:rPr>
        <w:t xml:space="preserve"> </w:t>
      </w:r>
      <w:r w:rsidRPr="00124A19">
        <w:rPr>
          <w:rFonts w:ascii="맑은 고딕 Semilight" w:eastAsia="맑은 고딕 Semilight" w:hAnsi="맑은 고딕 Semilight" w:cs="맑은 고딕 Semilight"/>
          <w:color w:val="252525"/>
          <w:sz w:val="20"/>
          <w:szCs w:val="21"/>
          <w:shd w:val="clear" w:color="auto" w:fill="FFFFFF"/>
        </w:rPr>
        <w:lastRenderedPageBreak/>
        <w:t xml:space="preserve">피해자가 일반 사용자 인 경우 CSRF 공격이 성공하면 자금 이동, 전자 메일 주소 변경 등과 같은 상태 변경 요청을 </w:t>
      </w:r>
      <w:r w:rsidR="00411846">
        <w:rPr>
          <w:rFonts w:ascii="맑은 고딕 Semilight" w:eastAsia="맑은 고딕 Semilight" w:hAnsi="맑은 고딕 Semilight" w:cs="맑은 고딕 Semilight" w:hint="eastAsia"/>
          <w:color w:val="252525"/>
          <w:sz w:val="20"/>
          <w:szCs w:val="21"/>
          <w:shd w:val="clear" w:color="auto" w:fill="FFFFFF"/>
        </w:rPr>
        <w:t>강제할 수 있습니다</w:t>
      </w:r>
      <w:r w:rsidRPr="00124A19">
        <w:rPr>
          <w:rFonts w:ascii="맑은 고딕 Semilight" w:eastAsia="맑은 고딕 Semilight" w:hAnsi="맑은 고딕 Semilight" w:cs="맑은 고딕 Semilight"/>
          <w:color w:val="252525"/>
          <w:sz w:val="20"/>
          <w:szCs w:val="21"/>
          <w:shd w:val="clear" w:color="auto" w:fill="FFFFFF"/>
        </w:rPr>
        <w:t>. 피해자가 관리 계정 인 경우 CSRF는 전체 웹 응용 프로그램을 손상시킬 수 있습니다.</w:t>
      </w:r>
    </w:p>
    <w:p w14:paraId="545E5BBE" w14:textId="77777777" w:rsidR="00124A19" w:rsidRDefault="00124A19" w:rsidP="00124A19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18"/>
          <w:szCs w:val="20"/>
        </w:rPr>
      </w:pPr>
    </w:p>
    <w:p w14:paraId="42F26A1B" w14:textId="77777777" w:rsidR="00124A19" w:rsidRDefault="00411846" w:rsidP="00411846">
      <w:pPr>
        <w:spacing w:before="0" w:after="0"/>
        <w:ind w:firstLineChars="100" w:firstLine="20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 xml:space="preserve">즉 </w:t>
      </w:r>
      <w:r w:rsidR="00124A19" w:rsidRPr="00124A19"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사용자가 본인이 이용하는 사이트와 데이터를 주고 받을 때</w:t>
      </w:r>
      <w:r w:rsidR="00124A19" w:rsidRPr="00124A19"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 xml:space="preserve">, </w:t>
      </w:r>
      <w:r w:rsidR="00124A19" w:rsidRPr="00124A19"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사이트 취약점을 이용하여 사용자의 데이터를 임의로 조작하는 방식이다.</w:t>
      </w:r>
      <w:r w:rsidR="00124A19"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 xml:space="preserve"> </w:t>
      </w:r>
    </w:p>
    <w:p w14:paraId="68DD5EBB" w14:textId="77777777" w:rsidR="00996B0D" w:rsidRDefault="00996B0D" w:rsidP="00411846">
      <w:pPr>
        <w:spacing w:before="0" w:after="0"/>
        <w:ind w:firstLineChars="100" w:firstLine="22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2"/>
          <w:szCs w:val="20"/>
        </w:rPr>
      </w:pPr>
    </w:p>
    <w:p w14:paraId="0F880C5F" w14:textId="77777777" w:rsidR="00996B0D" w:rsidRDefault="00996B0D" w:rsidP="00996B0D">
      <w:pPr>
        <w:spacing w:before="0" w:after="0"/>
        <w:jc w:val="center"/>
        <w:textAlignment w:val="center"/>
        <w:rPr>
          <w:rFonts w:ascii="맑은 고딕 Semilight" w:eastAsia="맑은 고딕 Semilight" w:hAnsi="맑은 고딕 Semilight" w:cs="맑은 고딕 Semilight"/>
          <w:color w:val="auto"/>
          <w:szCs w:val="20"/>
        </w:rPr>
      </w:pPr>
      <w:r w:rsidRPr="00ED0ABE">
        <w:rPr>
          <w:rFonts w:ascii="맑은 고딕 Semilight" w:eastAsia="맑은 고딕 Semilight" w:hAnsi="맑은 고딕 Semilight" w:cs="맑은 고딕 Semilight" w:hint="eastAsia"/>
          <w:color w:val="auto"/>
          <w:szCs w:val="20"/>
        </w:rPr>
        <w:t>시연</w:t>
      </w:r>
    </w:p>
    <w:p w14:paraId="714F4338" w14:textId="77777777" w:rsidR="00996B0D" w:rsidRDefault="00C658FF" w:rsidP="00411846">
      <w:pPr>
        <w:spacing w:before="0" w:after="0"/>
        <w:ind w:firstLineChars="100" w:firstLine="20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drawing>
          <wp:inline distT="0" distB="0" distL="0" distR="0" wp14:anchorId="378C664A" wp14:editId="203CF6B5">
            <wp:extent cx="6010275" cy="6762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2A9B8" w14:textId="77777777" w:rsidR="00C658FF" w:rsidRDefault="00C658FF" w:rsidP="00083AB3">
      <w:pPr>
        <w:spacing w:before="0" w:after="0"/>
        <w:ind w:firstLineChars="100" w:firstLine="20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B</w:t>
      </w: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>ooking calender</w:t>
      </w: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라는 플러그인은 사용자에게는 쉬운 예약을, 관리자에게는 편리한 예약 관리를 제공하는  플러그인이다.</w:t>
      </w:r>
    </w:p>
    <w:p w14:paraId="14C59A63" w14:textId="77777777" w:rsidR="00C658FF" w:rsidRDefault="00C658FF" w:rsidP="00C658FF">
      <w:pPr>
        <w:spacing w:before="0" w:after="0"/>
        <w:ind w:firstLineChars="100" w:firstLine="20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</w:p>
    <w:p w14:paraId="7BC097AF" w14:textId="77777777" w:rsidR="00C658FF" w:rsidRDefault="00C658FF" w:rsidP="00C658FF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5DD13EB7" wp14:editId="3F5FDED4">
            <wp:simplePos x="0" y="0"/>
            <wp:positionH relativeFrom="column">
              <wp:posOffset>131445</wp:posOffset>
            </wp:positionH>
            <wp:positionV relativeFrom="paragraph">
              <wp:posOffset>2540</wp:posOffset>
            </wp:positionV>
            <wp:extent cx="352425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83" y="21450"/>
                <wp:lineTo x="21483" y="0"/>
                <wp:lineTo x="0" y="0"/>
              </wp:wrapPolygon>
            </wp:wrapTight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" b="41344"/>
                    <a:stretch/>
                  </pic:blipFill>
                  <pic:spPr bwMode="auto">
                    <a:xfrm>
                      <a:off x="0" y="0"/>
                      <a:ext cx="3524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881EF8" w14:textId="77777777" w:rsidR="00C658FF" w:rsidRDefault="00C658FF" w:rsidP="00411846">
      <w:pPr>
        <w:spacing w:before="0" w:after="0"/>
        <w:ind w:firstLineChars="100" w:firstLine="20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</w:p>
    <w:p w14:paraId="4F18D673" w14:textId="77777777" w:rsidR="00C658FF" w:rsidRDefault="00C658FF" w:rsidP="00411846">
      <w:pPr>
        <w:spacing w:before="0" w:after="0"/>
        <w:ind w:firstLineChars="100" w:firstLine="20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</w:p>
    <w:p w14:paraId="06E7E920" w14:textId="77777777" w:rsidR="00C658FF" w:rsidRDefault="00C658FF" w:rsidP="00411846">
      <w:pPr>
        <w:spacing w:before="0" w:after="0"/>
        <w:ind w:firstLineChars="100" w:firstLine="20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</w:p>
    <w:p w14:paraId="09E720F5" w14:textId="77777777" w:rsidR="00C658FF" w:rsidRDefault="00C658FF" w:rsidP="00411846">
      <w:pPr>
        <w:spacing w:before="0" w:after="0"/>
        <w:ind w:firstLineChars="100" w:firstLine="20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</w:p>
    <w:p w14:paraId="02E8108E" w14:textId="77777777" w:rsidR="00C658FF" w:rsidRDefault="00C658FF" w:rsidP="00411846">
      <w:pPr>
        <w:spacing w:before="0" w:after="0"/>
        <w:ind w:firstLineChars="100" w:firstLine="20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</w:p>
    <w:p w14:paraId="1BCFB7E2" w14:textId="77777777" w:rsidR="00C658FF" w:rsidRDefault="00C658FF" w:rsidP="00411846">
      <w:pPr>
        <w:spacing w:before="0" w:after="0"/>
        <w:ind w:firstLineChars="100" w:firstLine="20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</w:p>
    <w:p w14:paraId="0ACE1799" w14:textId="77777777" w:rsidR="00C658FF" w:rsidRDefault="00C658FF" w:rsidP="00411846">
      <w:pPr>
        <w:spacing w:before="0" w:after="0"/>
        <w:ind w:firstLineChars="100" w:firstLine="20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5BF43784" wp14:editId="4302AE40">
            <wp:simplePos x="0" y="0"/>
            <wp:positionH relativeFrom="column">
              <wp:posOffset>129540</wp:posOffset>
            </wp:positionH>
            <wp:positionV relativeFrom="paragraph">
              <wp:posOffset>534670</wp:posOffset>
            </wp:positionV>
            <wp:extent cx="6276975" cy="838200"/>
            <wp:effectExtent l="0" t="0" r="9525" b="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6BFF6F" w14:textId="77777777" w:rsidR="00C658FF" w:rsidRDefault="00C658FF" w:rsidP="00C658FF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</w:p>
    <w:p w14:paraId="0D32F74E" w14:textId="77777777" w:rsidR="00C658FF" w:rsidRDefault="00C658FF" w:rsidP="00083AB3">
      <w:pPr>
        <w:spacing w:before="0" w:after="0"/>
        <w:ind w:firstLineChars="100" w:firstLine="20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일반 사용자가 이렇게 폼을 채워 전송하면,</w:t>
      </w: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예약 요청이 완료된다.</w:t>
      </w:r>
    </w:p>
    <w:p w14:paraId="774624BA" w14:textId="77777777" w:rsidR="00C658FF" w:rsidRDefault="00C658FF" w:rsidP="00C658FF">
      <w:pPr>
        <w:spacing w:before="0" w:after="0"/>
        <w:ind w:firstLineChars="100" w:firstLine="20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lastRenderedPageBreak/>
        <w:drawing>
          <wp:inline distT="0" distB="0" distL="0" distR="0" wp14:anchorId="58E3AB49" wp14:editId="312EE7C9">
            <wp:extent cx="6276975" cy="11430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F904" w14:textId="77777777" w:rsidR="00C658FF" w:rsidRDefault="00C658FF" w:rsidP="00D82679">
      <w:pPr>
        <w:spacing w:before="0" w:after="0"/>
        <w:ind w:left="200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전송을 할 때 크롬 확장 프로그램으로 해당 헤더를 캡쳐링한 모습이다.</w:t>
      </w: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 xml:space="preserve"> insert</w:t>
      </w: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부분이 보이는데 조작하여</w:t>
      </w: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재전송 하게 되면</w:t>
      </w: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>,</w:t>
      </w:r>
    </w:p>
    <w:p w14:paraId="558CFB9F" w14:textId="77777777" w:rsidR="00C658FF" w:rsidRDefault="00C658FF" w:rsidP="00411846">
      <w:pPr>
        <w:spacing w:before="0" w:after="0"/>
        <w:ind w:firstLineChars="100" w:firstLine="20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</w:p>
    <w:p w14:paraId="1C9DF58E" w14:textId="77777777" w:rsidR="00C658FF" w:rsidRDefault="00C658FF" w:rsidP="00411846">
      <w:pPr>
        <w:spacing w:before="0" w:after="0"/>
        <w:ind w:firstLineChars="100" w:firstLine="20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drawing>
          <wp:inline distT="0" distB="0" distL="0" distR="0" wp14:anchorId="6F7EE2CF" wp14:editId="71D00267">
            <wp:extent cx="6267450" cy="6762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2068D" w14:textId="77777777" w:rsidR="00C658FF" w:rsidRDefault="00C658FF" w:rsidP="00411846">
      <w:pPr>
        <w:spacing w:before="0" w:after="0"/>
        <w:ind w:firstLineChars="100" w:firstLine="20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예약이 하나 늘어난 것을 볼 수 있다.</w:t>
      </w: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데이터를 추가한 것이다.</w:t>
      </w:r>
    </w:p>
    <w:p w14:paraId="64223160" w14:textId="77777777" w:rsidR="00C658FF" w:rsidRDefault="00C658FF" w:rsidP="00411846">
      <w:pPr>
        <w:spacing w:before="0" w:after="0"/>
        <w:ind w:firstLineChars="100" w:firstLine="20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</w:p>
    <w:p w14:paraId="0ECD2E48" w14:textId="77777777" w:rsidR="00C658FF" w:rsidRDefault="00C658FF" w:rsidP="00D82679">
      <w:pPr>
        <w:spacing w:before="0" w:after="0"/>
        <w:ind w:firstLineChars="100" w:firstLine="20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이번에는 데이터 수정과 삭제를 해보겠다.</w:t>
      </w:r>
    </w:p>
    <w:p w14:paraId="7075440A" w14:textId="77777777" w:rsidR="00D82679" w:rsidRDefault="00C658FF" w:rsidP="00BE7E99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 xml:space="preserve">예약 요청을 하게 되면 </w:t>
      </w:r>
      <w:r w:rsidR="00BE7E99"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아래와같이 승인 요청을 기다리게 되는데</w:t>
      </w:r>
    </w:p>
    <w:p w14:paraId="5DC02333" w14:textId="77777777" w:rsidR="00D82679" w:rsidRDefault="00BE7E99" w:rsidP="00BE7E99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drawing>
          <wp:inline distT="0" distB="0" distL="0" distR="0" wp14:anchorId="53F91623" wp14:editId="15D32C23">
            <wp:extent cx="2352675" cy="10953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7" t="42210" b="1"/>
                    <a:stretch/>
                  </pic:blipFill>
                  <pic:spPr bwMode="auto">
                    <a:xfrm>
                      <a:off x="0" y="0"/>
                      <a:ext cx="2352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34733" w14:textId="77777777" w:rsidR="00BE7E99" w:rsidRDefault="00BE7E99" w:rsidP="00BE7E99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drawing>
          <wp:inline distT="0" distB="0" distL="0" distR="0" wp14:anchorId="6150F203" wp14:editId="796138E0">
            <wp:extent cx="2371725" cy="1038225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00" r="2735" b="2500"/>
                    <a:stretch/>
                  </pic:blipFill>
                  <pic:spPr bwMode="auto">
                    <a:xfrm>
                      <a:off x="0" y="0"/>
                      <a:ext cx="23717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E7E99"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 xml:space="preserve"> </w:t>
      </w:r>
    </w:p>
    <w:p w14:paraId="119F4A0B" w14:textId="77777777" w:rsidR="00BE7E99" w:rsidRDefault="00BE7E99" w:rsidP="00BE7E99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승인 버튼을 누르면 위와 같이 변한다.</w:t>
      </w: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이때 헤더를 캡쳐해보면 다음과 같은 코드를 전송하는데,</w:t>
      </w:r>
    </w:p>
    <w:p w14:paraId="26E84BA8" w14:textId="77777777" w:rsidR="00C658FF" w:rsidRDefault="00BE7E99" w:rsidP="00BE7E99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drawing>
          <wp:inline distT="0" distB="0" distL="0" distR="0" wp14:anchorId="21CFD6C6" wp14:editId="3D6F24E6">
            <wp:extent cx="5038725" cy="3048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46B2" w14:textId="77777777" w:rsidR="00BE7E99" w:rsidRDefault="00BE7E99" w:rsidP="00BE7E99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 xml:space="preserve">마찬가지로 </w:t>
      </w: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>id</w:t>
      </w: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만 조작하면 쉽게 승인을 낼 수 있다.</w:t>
      </w:r>
    </w:p>
    <w:p w14:paraId="1DC3EC43" w14:textId="77777777" w:rsidR="00BE7E99" w:rsidRDefault="00BE7E99" w:rsidP="00BE7E99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 xml:space="preserve">우리가 임의로 추가한 예약은 </w:t>
      </w: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>id</w:t>
      </w: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 xml:space="preserve">가 </w:t>
      </w: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>9</w:t>
      </w: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 xml:space="preserve">번이므로 </w:t>
      </w: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 xml:space="preserve"> id</w:t>
      </w: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 xml:space="preserve">를 </w:t>
      </w: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>9</w:t>
      </w: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로 바꿔주고 요청을 재 전송하면,</w:t>
      </w:r>
    </w:p>
    <w:p w14:paraId="004B98C4" w14:textId="77777777" w:rsidR="00BE7E99" w:rsidRDefault="00BE7E99" w:rsidP="00BE7E99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lastRenderedPageBreak/>
        <w:drawing>
          <wp:inline distT="0" distB="0" distL="0" distR="0" wp14:anchorId="6BE76385" wp14:editId="26E1C899">
            <wp:extent cx="2019300" cy="10668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0432F" w14:textId="77777777" w:rsidR="00BE7E99" w:rsidRDefault="00B01567" w:rsidP="00BE7E99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>i</w:t>
      </w:r>
      <w:r w:rsidR="00BE7E99"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>d9</w:t>
      </w:r>
      <w:r w:rsidR="00BE7E99"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번 예약이 마음대로 승인이 된 것을 볼 수 있다.</w:t>
      </w:r>
    </w:p>
    <w:p w14:paraId="298E53D2" w14:textId="77777777" w:rsidR="00BE7E99" w:rsidRDefault="00BE7E99" w:rsidP="00BE7E99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예를 들어 쇼핑몰에서 입금이 확인되고 승인을 내리는데</w:t>
      </w: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 xml:space="preserve">, </w:t>
      </w: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절차를 무시하고 a</w:t>
      </w: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>dmin</w:t>
      </w: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이 아닌 사용자가 승인을 내려버리면 불법으로 물건을 받을 수 있게 되는 것이다.</w:t>
      </w:r>
    </w:p>
    <w:p w14:paraId="543256CF" w14:textId="77777777" w:rsidR="00BE7E99" w:rsidRDefault="00BE7E99" w:rsidP="00BE7E99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</w:p>
    <w:p w14:paraId="2A3933E5" w14:textId="77777777" w:rsidR="00BE7E99" w:rsidRDefault="00BE7E99" w:rsidP="00BE7E99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삭제도 같은 원리로 진행한다.</w:t>
      </w:r>
    </w:p>
    <w:p w14:paraId="6F8892DC" w14:textId="77777777" w:rsidR="00BE7E99" w:rsidRDefault="00BE7E99" w:rsidP="00BE7E99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drawing>
          <wp:inline distT="0" distB="0" distL="0" distR="0" wp14:anchorId="3ED962FC" wp14:editId="34B72960">
            <wp:extent cx="4962525" cy="26670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6E460" w14:textId="77777777" w:rsidR="00B01567" w:rsidRDefault="00B01567" w:rsidP="00BE7E99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>i</w:t>
      </w:r>
      <w:r w:rsidR="00BE7E99"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>d</w:t>
      </w:r>
      <w:r w:rsidR="00BE7E99"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만</w:t>
      </w:r>
      <w:r w:rsidR="00BE7E99"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 xml:space="preserve"> </w:t>
      </w:r>
      <w:r w:rsidR="00BE7E99"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 xml:space="preserve">바꿔 재 전송하면 해당 </w:t>
      </w: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예약이 사라진 것을 볼 수 있다.</w:t>
      </w:r>
    </w:p>
    <w:p w14:paraId="1D242ACB" w14:textId="77777777" w:rsidR="00B01567" w:rsidRDefault="00B01567" w:rsidP="00BE7E99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</w:p>
    <w:p w14:paraId="0F8A6126" w14:textId="77777777" w:rsidR="00B01567" w:rsidRDefault="00B01567" w:rsidP="00BE7E99">
      <w:pPr>
        <w:spacing w:before="0" w:after="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</w:p>
    <w:p w14:paraId="4ABDB982" w14:textId="77777777" w:rsidR="00280F9C" w:rsidRDefault="00280F9C" w:rsidP="00280F9C">
      <w:pPr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32"/>
          <w:szCs w:val="20"/>
        </w:rPr>
        <w:t xml:space="preserve">취약점 </w:t>
      </w:r>
      <w:r w:rsidRPr="00F51DDE">
        <w:rPr>
          <w:rFonts w:ascii="맑은 고딕 Semilight" w:eastAsia="맑은 고딕 Semilight" w:hAnsi="맑은 고딕 Semilight" w:cs="맑은 고딕 Semilight" w:hint="eastAsia"/>
          <w:color w:val="auto"/>
          <w:sz w:val="32"/>
          <w:szCs w:val="20"/>
        </w:rPr>
        <w:t>보완방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32"/>
          <w:szCs w:val="20"/>
        </w:rPr>
        <w:t xml:space="preserve">법 </w:t>
      </w:r>
    </w:p>
    <w:p w14:paraId="6B828DBC" w14:textId="77777777" w:rsidR="005F31F5" w:rsidRDefault="00280F9C" w:rsidP="005F31F5">
      <w:pPr>
        <w:pStyle w:val="aff0"/>
        <w:numPr>
          <w:ilvl w:val="0"/>
          <w:numId w:val="28"/>
        </w:numPr>
        <w:ind w:leftChars="0"/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 w:rsidRPr="005F31F5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해당 플러그인은 적절한 권한 검사를 하지 못하였다.</w:t>
      </w:r>
      <w:r w:rsidRPr="005F31F5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 w:rsidRPr="005F31F5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아래와 같은 </w:t>
      </w:r>
      <w:r w:rsidR="00D471D7" w:rsidRPr="005F31F5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 xml:space="preserve">간단한 </w:t>
      </w:r>
      <w:r w:rsidRPr="005F31F5"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코드를 이용하여 권한 검사를 할 수 있다.</w:t>
      </w:r>
      <w:r w:rsidR="005F31F5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</w:p>
    <w:p w14:paraId="0A845984" w14:textId="77777777" w:rsidR="005F31F5" w:rsidRPr="005F31F5" w:rsidRDefault="005F31F5" w:rsidP="005F31F5">
      <w:pPr>
        <w:pStyle w:val="aff0"/>
        <w:spacing w:before="0" w:after="0"/>
        <w:ind w:leftChars="0" w:left="76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 w:rsidRPr="005F31F5"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>if( current_user_can( 'administrator' ) ){</w:t>
      </w:r>
    </w:p>
    <w:p w14:paraId="126AC5F1" w14:textId="77777777" w:rsidR="005F31F5" w:rsidRPr="005F31F5" w:rsidRDefault="005F31F5" w:rsidP="005F31F5">
      <w:pPr>
        <w:pStyle w:val="aff0"/>
        <w:spacing w:before="0" w:after="0"/>
        <w:ind w:leftChars="0" w:left="76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 w:rsidRPr="005F31F5"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>}</w:t>
      </w:r>
    </w:p>
    <w:p w14:paraId="25386FBE" w14:textId="77777777" w:rsidR="005F31F5" w:rsidRDefault="005F31F5" w:rsidP="005F31F5">
      <w:pPr>
        <w:pStyle w:val="aff0"/>
        <w:spacing w:before="0" w:after="0"/>
        <w:ind w:leftChars="0" w:left="76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 w:rsidRPr="005F31F5"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워드프레스에서 지원하는 함수이다.</w:t>
      </w:r>
      <w:r w:rsidRPr="005F31F5"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 xml:space="preserve"> wpdev-booking-ajax.php</w:t>
      </w:r>
      <w:r w:rsidRPr="005F31F5"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에서는 별 다른 권한체크 없이 데이터의 삭제</w:t>
      </w:r>
      <w:r w:rsidRPr="005F31F5"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 xml:space="preserve">, </w:t>
      </w:r>
      <w:r w:rsidRPr="005F31F5"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수정,</w:t>
      </w:r>
      <w:r w:rsidRPr="005F31F5"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 xml:space="preserve"> </w:t>
      </w:r>
      <w:r w:rsidRPr="005F31F5"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삭제를 할 수 있게 되어있는데 수정,</w:t>
      </w:r>
      <w:r w:rsidRPr="005F31F5"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 xml:space="preserve"> </w:t>
      </w:r>
      <w:r w:rsidRPr="005F31F5"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삭제의 경우 관리자(</w:t>
      </w:r>
      <w:r w:rsidRPr="005F31F5"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>administrator)</w:t>
      </w:r>
      <w:r w:rsidRPr="005F31F5"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만,</w:t>
      </w:r>
      <w:r w:rsidRPr="005F31F5"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 xml:space="preserve"> </w:t>
      </w:r>
      <w:r w:rsidRPr="005F31F5"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추가의 경우에는 로그인 한 사용자에게만 허용한다면</w:t>
      </w:r>
      <w:r w:rsidRPr="005F31F5"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 xml:space="preserve"> </w:t>
      </w:r>
      <w:r w:rsidRPr="005F31F5"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외부에서 데이터를 수정하는 일은 없을 것이다.</w:t>
      </w:r>
    </w:p>
    <w:p w14:paraId="0123808D" w14:textId="77777777" w:rsidR="005F31F5" w:rsidRPr="005F31F5" w:rsidRDefault="005F31F5" w:rsidP="005F31F5">
      <w:pPr>
        <w:pStyle w:val="aff0"/>
        <w:spacing w:before="0" w:after="0"/>
        <w:ind w:leftChars="0" w:left="76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</w:p>
    <w:p w14:paraId="4A07615C" w14:textId="77777777" w:rsidR="005F31F5" w:rsidRPr="005F31F5" w:rsidRDefault="005F31F5" w:rsidP="0052484F">
      <w:pPr>
        <w:pStyle w:val="aff0"/>
        <w:numPr>
          <w:ilvl w:val="0"/>
          <w:numId w:val="28"/>
        </w:numPr>
        <w:spacing w:line="240" w:lineRule="auto"/>
        <w:ind w:leftChars="0" w:hanging="357"/>
        <w:jc w:val="both"/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마찬가지로,</w:t>
      </w:r>
      <w:r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  <w:sz w:val="20"/>
          <w:szCs w:val="20"/>
        </w:rPr>
        <w:t>간편한 업데이트를 통해 해결한다.</w:t>
      </w:r>
      <w:r w:rsidR="00C6066C">
        <w:rPr>
          <w:rFonts w:ascii="맑은 고딕 Semilight" w:eastAsia="맑은 고딕 Semilight" w:hAnsi="맑은 고딕 Semilight" w:cs="맑은 고딕 Semilight"/>
          <w:color w:val="auto"/>
          <w:sz w:val="20"/>
          <w:szCs w:val="20"/>
        </w:rPr>
        <w:tab/>
      </w:r>
    </w:p>
    <w:p w14:paraId="182EF2D9" w14:textId="77777777" w:rsidR="0052484F" w:rsidRDefault="005F31F5" w:rsidP="00C6066C">
      <w:pPr>
        <w:spacing w:before="0" w:after="0"/>
        <w:ind w:firstLine="72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lastRenderedPageBreak/>
        <w:drawing>
          <wp:inline distT="0" distB="0" distL="0" distR="0" wp14:anchorId="71BB1AD1" wp14:editId="3200C70D">
            <wp:extent cx="5146762" cy="187642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778" cy="189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2767" w14:textId="77777777" w:rsidR="0052484F" w:rsidRDefault="0052484F" w:rsidP="00C6066C">
      <w:pPr>
        <w:spacing w:before="0" w:after="0"/>
        <w:ind w:firstLine="72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</w:p>
    <w:p w14:paraId="651F7993" w14:textId="77777777" w:rsidR="0052484F" w:rsidRDefault="005F31F5" w:rsidP="00C6066C">
      <w:pPr>
        <w:spacing w:before="0" w:after="0"/>
        <w:ind w:firstLine="72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62E112C4" wp14:editId="6F99C942">
            <wp:extent cx="5334000" cy="455096"/>
            <wp:effectExtent l="0" t="0" r="0" b="25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013" cy="46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 xml:space="preserve"> </w:t>
      </w:r>
    </w:p>
    <w:p w14:paraId="0387F078" w14:textId="77777777" w:rsidR="005F31F5" w:rsidRDefault="00C6066C" w:rsidP="0052484F">
      <w:pPr>
        <w:spacing w:before="0" w:after="0"/>
        <w:ind w:left="720"/>
        <w:jc w:val="both"/>
        <w:textAlignment w:val="center"/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</w:pP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ab/>
      </w:r>
      <w:r w:rsidR="005F31F5"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drawing>
          <wp:inline distT="0" distB="0" distL="0" distR="0" wp14:anchorId="79CAE3EE" wp14:editId="77972482">
            <wp:extent cx="5448300" cy="959033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75" cy="97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0ECEF" w14:textId="77777777" w:rsidR="005F31F5" w:rsidRPr="00C6066C" w:rsidRDefault="005F31F5" w:rsidP="00C6066C">
      <w:pPr>
        <w:spacing w:before="0" w:after="0"/>
        <w:ind w:left="720"/>
        <w:jc w:val="both"/>
        <w:textAlignment w:val="center"/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 xml:space="preserve">업데이트 버전에서는 </w:t>
      </w:r>
      <w:r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>ajax</w:t>
      </w:r>
      <w:r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 xml:space="preserve">를 할 때 권한 검사를 하고 </w:t>
      </w:r>
      <w:r w:rsidR="00C6066C" w:rsidRPr="00C6066C"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>wpdev_check_nonce_in_admin_pane</w:t>
      </w:r>
      <w:r w:rsidR="00C6066C"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>l()</w:t>
      </w:r>
      <w:r w:rsidR="00C6066C"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을 추가,</w:t>
      </w:r>
      <w:r w:rsidR="00C6066C"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 xml:space="preserve"> </w:t>
      </w:r>
      <w:r w:rsidR="00C6066C"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수정,</w:t>
      </w:r>
      <w:r w:rsidR="00C6066C"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 xml:space="preserve"> </w:t>
      </w:r>
      <w:r w:rsidR="00C6066C">
        <w:rPr>
          <w:rFonts w:ascii="맑은 고딕 Semilight" w:eastAsia="맑은 고딕 Semilight" w:hAnsi="맑은 고딕 Semilight" w:cs="맑은 고딕 Semilight" w:hint="eastAsia"/>
          <w:noProof/>
          <w:color w:val="auto"/>
          <w:sz w:val="20"/>
          <w:szCs w:val="20"/>
        </w:rPr>
        <w:t>삭제 등 많은 곳에 수시로 사용하고 있다.</w:t>
      </w:r>
      <w:r w:rsidR="00C6066C">
        <w:rPr>
          <w:rFonts w:ascii="맑은 고딕 Semilight" w:eastAsia="맑은 고딕 Semilight" w:hAnsi="맑은 고딕 Semilight" w:cs="맑은 고딕 Semilight"/>
          <w:noProof/>
          <w:color w:val="auto"/>
          <w:sz w:val="20"/>
          <w:szCs w:val="20"/>
        </w:rPr>
        <w:tab/>
      </w:r>
    </w:p>
    <w:sectPr w:rsidR="005F31F5" w:rsidRPr="00C6066C">
      <w:pgSz w:w="11907" w:h="16839" w:code="9"/>
      <w:pgMar w:top="1901" w:right="1008" w:bottom="1440" w:left="1008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A557E" w14:textId="77777777" w:rsidR="001A771C" w:rsidRDefault="001A771C">
      <w:pPr>
        <w:spacing w:before="0" w:after="0" w:line="240" w:lineRule="auto"/>
      </w:pPr>
      <w:r>
        <w:separator/>
      </w:r>
    </w:p>
    <w:p w14:paraId="763E7B31" w14:textId="77777777" w:rsidR="001A771C" w:rsidRDefault="001A771C"/>
  </w:endnote>
  <w:endnote w:type="continuationSeparator" w:id="0">
    <w:p w14:paraId="3213F1E9" w14:textId="77777777" w:rsidR="001A771C" w:rsidRDefault="001A771C">
      <w:pPr>
        <w:spacing w:before="0" w:after="0" w:line="240" w:lineRule="auto"/>
      </w:pPr>
      <w:r>
        <w:continuationSeparator/>
      </w:r>
    </w:p>
    <w:p w14:paraId="4234383C" w14:textId="77777777" w:rsidR="001A771C" w:rsidRDefault="001A77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7AE6F" w14:textId="77777777" w:rsidR="001A771C" w:rsidRDefault="001A771C">
      <w:pPr>
        <w:spacing w:before="0" w:after="0" w:line="240" w:lineRule="auto"/>
      </w:pPr>
      <w:r>
        <w:separator/>
      </w:r>
    </w:p>
    <w:p w14:paraId="2CCBA8E0" w14:textId="77777777" w:rsidR="001A771C" w:rsidRDefault="001A771C"/>
  </w:footnote>
  <w:footnote w:type="continuationSeparator" w:id="0">
    <w:p w14:paraId="39872769" w14:textId="77777777" w:rsidR="001A771C" w:rsidRDefault="001A771C">
      <w:pPr>
        <w:spacing w:before="0" w:after="0" w:line="240" w:lineRule="auto"/>
      </w:pPr>
      <w:r>
        <w:continuationSeparator/>
      </w:r>
    </w:p>
    <w:p w14:paraId="10FFAD48" w14:textId="77777777" w:rsidR="001A771C" w:rsidRDefault="001A771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E46A11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C20FB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E92E06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98A4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D90ED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D6934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F2E5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FA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22258F"/>
    <w:multiLevelType w:val="hybridMultilevel"/>
    <w:tmpl w:val="D7E89E94"/>
    <w:lvl w:ilvl="0" w:tplc="4B9E64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0C4B5103"/>
    <w:multiLevelType w:val="hybridMultilevel"/>
    <w:tmpl w:val="AD0AC416"/>
    <w:lvl w:ilvl="0" w:tplc="1A6C1D10">
      <w:start w:val="1"/>
      <w:numFmt w:val="decimal"/>
      <w:pStyle w:val="a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0456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9324F96"/>
    <w:multiLevelType w:val="hybridMultilevel"/>
    <w:tmpl w:val="0D44510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B0429F5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1F1117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732C68"/>
    <w:multiLevelType w:val="hybridMultilevel"/>
    <w:tmpl w:val="FB2E9CC8"/>
    <w:lvl w:ilvl="0" w:tplc="8CDAFC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8754952"/>
    <w:multiLevelType w:val="hybridMultilevel"/>
    <w:tmpl w:val="D7E89E94"/>
    <w:lvl w:ilvl="0" w:tplc="4B9E64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AF12352"/>
    <w:multiLevelType w:val="hybridMultilevel"/>
    <w:tmpl w:val="A6F2392A"/>
    <w:lvl w:ilvl="0" w:tplc="D0EA31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B4A5CCD"/>
    <w:multiLevelType w:val="multilevel"/>
    <w:tmpl w:val="E7740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DBD78E4"/>
    <w:multiLevelType w:val="hybridMultilevel"/>
    <w:tmpl w:val="3508F2A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9F61C5D"/>
    <w:multiLevelType w:val="hybridMultilevel"/>
    <w:tmpl w:val="9F4A8688"/>
    <w:lvl w:ilvl="0" w:tplc="ABE84DA8">
      <w:start w:val="1"/>
      <w:numFmt w:val="bullet"/>
      <w:pStyle w:val="a0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BB16CB"/>
    <w:multiLevelType w:val="hybridMultilevel"/>
    <w:tmpl w:val="4FE0D6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8"/>
  </w:num>
  <w:num w:numId="4">
    <w:abstractNumId w:val="18"/>
  </w:num>
  <w:num w:numId="5">
    <w:abstractNumId w:val="17"/>
  </w:num>
  <w:num w:numId="6">
    <w:abstractNumId w:val="19"/>
  </w:num>
  <w:num w:numId="7">
    <w:abstractNumId w:val="11"/>
  </w:num>
  <w:num w:numId="8">
    <w:abstractNumId w:val="25"/>
  </w:num>
  <w:num w:numId="9">
    <w:abstractNumId w:val="12"/>
  </w:num>
  <w:num w:numId="10">
    <w:abstractNumId w:val="15"/>
  </w:num>
  <w:num w:numId="11">
    <w:abstractNumId w:val="14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5"/>
  </w:num>
  <w:num w:numId="21">
    <w:abstractNumId w:val="24"/>
  </w:num>
  <w:num w:numId="22">
    <w:abstractNumId w:val="26"/>
  </w:num>
  <w:num w:numId="23">
    <w:abstractNumId w:val="13"/>
  </w:num>
  <w:num w:numId="24">
    <w:abstractNumId w:val="23"/>
  </w:num>
  <w:num w:numId="25">
    <w:abstractNumId w:val="21"/>
  </w:num>
  <w:num w:numId="26">
    <w:abstractNumId w:val="10"/>
  </w:num>
  <w:num w:numId="27">
    <w:abstractNumId w:val="22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400"/>
    <w:rsid w:val="0000795A"/>
    <w:rsid w:val="00083AB3"/>
    <w:rsid w:val="00090CE3"/>
    <w:rsid w:val="000C3868"/>
    <w:rsid w:val="000C6187"/>
    <w:rsid w:val="00101A92"/>
    <w:rsid w:val="00124A19"/>
    <w:rsid w:val="00191AF3"/>
    <w:rsid w:val="001A771C"/>
    <w:rsid w:val="001C6678"/>
    <w:rsid w:val="00203229"/>
    <w:rsid w:val="00227DF5"/>
    <w:rsid w:val="00280F9C"/>
    <w:rsid w:val="0028167A"/>
    <w:rsid w:val="002D22E0"/>
    <w:rsid w:val="002F390D"/>
    <w:rsid w:val="003008EC"/>
    <w:rsid w:val="003112E5"/>
    <w:rsid w:val="003F2795"/>
    <w:rsid w:val="003F360D"/>
    <w:rsid w:val="00405A23"/>
    <w:rsid w:val="00411846"/>
    <w:rsid w:val="0044726E"/>
    <w:rsid w:val="004F7999"/>
    <w:rsid w:val="00522E32"/>
    <w:rsid w:val="0052484F"/>
    <w:rsid w:val="005B33EA"/>
    <w:rsid w:val="005C5B5C"/>
    <w:rsid w:val="005C7D9D"/>
    <w:rsid w:val="005F06AA"/>
    <w:rsid w:val="005F14E3"/>
    <w:rsid w:val="005F31F5"/>
    <w:rsid w:val="00691257"/>
    <w:rsid w:val="006B5045"/>
    <w:rsid w:val="006D2D43"/>
    <w:rsid w:val="006E2107"/>
    <w:rsid w:val="006E4F6C"/>
    <w:rsid w:val="0070791B"/>
    <w:rsid w:val="0075279C"/>
    <w:rsid w:val="007B1DBB"/>
    <w:rsid w:val="007F6400"/>
    <w:rsid w:val="007F7884"/>
    <w:rsid w:val="00884095"/>
    <w:rsid w:val="00884C21"/>
    <w:rsid w:val="00885F3D"/>
    <w:rsid w:val="0089656E"/>
    <w:rsid w:val="008D16B3"/>
    <w:rsid w:val="00905169"/>
    <w:rsid w:val="0092043B"/>
    <w:rsid w:val="00920C85"/>
    <w:rsid w:val="009343AF"/>
    <w:rsid w:val="00951F4A"/>
    <w:rsid w:val="00996B0D"/>
    <w:rsid w:val="009A160D"/>
    <w:rsid w:val="009F5E2B"/>
    <w:rsid w:val="00A074AA"/>
    <w:rsid w:val="00A43B09"/>
    <w:rsid w:val="00AD20C0"/>
    <w:rsid w:val="00AE2D05"/>
    <w:rsid w:val="00B01567"/>
    <w:rsid w:val="00B050EB"/>
    <w:rsid w:val="00B21A84"/>
    <w:rsid w:val="00B539A9"/>
    <w:rsid w:val="00B71C13"/>
    <w:rsid w:val="00B86027"/>
    <w:rsid w:val="00BD0FA8"/>
    <w:rsid w:val="00BD59BB"/>
    <w:rsid w:val="00BE41B0"/>
    <w:rsid w:val="00BE7E99"/>
    <w:rsid w:val="00BF0DED"/>
    <w:rsid w:val="00BF3800"/>
    <w:rsid w:val="00C52FC2"/>
    <w:rsid w:val="00C54718"/>
    <w:rsid w:val="00C6066C"/>
    <w:rsid w:val="00C658FF"/>
    <w:rsid w:val="00CA16EB"/>
    <w:rsid w:val="00CA63B8"/>
    <w:rsid w:val="00D1153A"/>
    <w:rsid w:val="00D26C45"/>
    <w:rsid w:val="00D4304F"/>
    <w:rsid w:val="00D471D7"/>
    <w:rsid w:val="00D651B9"/>
    <w:rsid w:val="00D82679"/>
    <w:rsid w:val="00DB23C4"/>
    <w:rsid w:val="00DB594D"/>
    <w:rsid w:val="00DC5D62"/>
    <w:rsid w:val="00E517DD"/>
    <w:rsid w:val="00E53907"/>
    <w:rsid w:val="00EC0F68"/>
    <w:rsid w:val="00EC5313"/>
    <w:rsid w:val="00ED0ABE"/>
    <w:rsid w:val="00F51DDE"/>
    <w:rsid w:val="00F923A4"/>
    <w:rsid w:val="00FB22D7"/>
    <w:rsid w:val="00FB431B"/>
    <w:rsid w:val="00FC1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56F001C"/>
  <w15:chartTrackingRefBased/>
  <w15:docId w15:val="{44708E96-D16E-40EF-9D90-1ED45D157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7F7F7F" w:themeColor="text1" w:themeTint="80"/>
        <w:sz w:val="24"/>
        <w:szCs w:val="24"/>
        <w:lang w:val="en-US" w:eastAsia="ko-KR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3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C5313"/>
    <w:rPr>
      <w:color w:val="595959" w:themeColor="text1" w:themeTint="A6"/>
    </w:rPr>
  </w:style>
  <w:style w:type="paragraph" w:styleId="1">
    <w:name w:val="heading 1"/>
    <w:basedOn w:val="a1"/>
    <w:link w:val="1Char"/>
    <w:uiPriority w:val="9"/>
    <w:qFormat/>
    <w:rsid w:val="00EC5313"/>
    <w:pPr>
      <w:keepNext/>
      <w:keepLines/>
      <w:spacing w:before="24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paragraph" w:styleId="2">
    <w:name w:val="heading 2"/>
    <w:basedOn w:val="a1"/>
    <w:link w:val="2Char"/>
    <w:uiPriority w:val="9"/>
    <w:unhideWhenUsed/>
    <w:qFormat/>
    <w:rsid w:val="00EC5313"/>
    <w:pPr>
      <w:keepNext/>
      <w:keepLines/>
      <w:spacing w:after="200" w:line="240" w:lineRule="auto"/>
      <w:contextualSpacing/>
      <w:outlineLvl w:val="1"/>
    </w:pPr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rsid w:val="00C52FC2"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B43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B431B"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B431B"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B431B"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3-1">
    <w:name w:val="List Table 3 Accent 1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a5">
    <w:name w:val="Title"/>
    <w:basedOn w:val="a1"/>
    <w:next w:val="a1"/>
    <w:link w:val="Char"/>
    <w:uiPriority w:val="10"/>
    <w:semiHidden/>
    <w:unhideWhenUsed/>
    <w:qFormat/>
    <w:rsid w:val="00C52FC2"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character" w:customStyle="1" w:styleId="Char">
    <w:name w:val="제목 Char"/>
    <w:basedOn w:val="a2"/>
    <w:link w:val="a5"/>
    <w:uiPriority w:val="10"/>
    <w:semiHidden/>
    <w:rsid w:val="00C52FC2"/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paragraph" w:styleId="a6">
    <w:name w:val="Subtitle"/>
    <w:basedOn w:val="a1"/>
    <w:next w:val="a1"/>
    <w:link w:val="Char0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caps/>
      <w:sz w:val="40"/>
      <w:szCs w:val="22"/>
    </w:rPr>
  </w:style>
  <w:style w:type="character" w:customStyle="1" w:styleId="1Char">
    <w:name w:val="제목 1 Char"/>
    <w:basedOn w:val="a2"/>
    <w:link w:val="1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character" w:customStyle="1" w:styleId="2Char">
    <w:name w:val="제목 2 Char"/>
    <w:basedOn w:val="a2"/>
    <w:link w:val="2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a0">
    <w:name w:val="List Bullet"/>
    <w:basedOn w:val="a1"/>
    <w:uiPriority w:val="31"/>
    <w:qFormat/>
    <w:pPr>
      <w:numPr>
        <w:numId w:val="8"/>
      </w:numPr>
      <w:contextualSpacing/>
    </w:pPr>
  </w:style>
  <w:style w:type="paragraph" w:styleId="a7">
    <w:name w:val="header"/>
    <w:basedOn w:val="a1"/>
    <w:link w:val="Char1"/>
    <w:uiPriority w:val="99"/>
    <w:unhideWhenUsed/>
    <w:pPr>
      <w:spacing w:before="0" w:after="0" w:line="240" w:lineRule="auto"/>
    </w:pPr>
  </w:style>
  <w:style w:type="character" w:customStyle="1" w:styleId="Char1">
    <w:name w:val="머리글 Char"/>
    <w:basedOn w:val="a2"/>
    <w:link w:val="a7"/>
    <w:uiPriority w:val="99"/>
  </w:style>
  <w:style w:type="paragraph" w:styleId="a8">
    <w:name w:val="Intense Quote"/>
    <w:basedOn w:val="a1"/>
    <w:next w:val="a1"/>
    <w:link w:val="Char2"/>
    <w:uiPriority w:val="30"/>
    <w:semiHidden/>
    <w:unhideWhenUsed/>
    <w:qFormat/>
    <w:rsid w:val="00C52FC2"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8A4203" w:themeColor="accent2" w:themeShade="80"/>
      <w:sz w:val="32"/>
    </w:rPr>
  </w:style>
  <w:style w:type="table" w:styleId="a9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a">
    <w:name w:val="업무용 문서"/>
    <w:basedOn w:val="a3"/>
    <w:uiPriority w:val="99"/>
    <w:pPr>
      <w:spacing w:before="240" w:after="180" w:line="240" w:lineRule="auto"/>
    </w:pPr>
    <w:rPr>
      <w:b/>
    </w:rPr>
    <w:tblPr>
      <w:tblBorders>
        <w:bottom w:val="single" w:sz="6" w:space="0" w:color="0072C6" w:themeColor="accent1"/>
        <w:insideH w:val="single" w:sz="6" w:space="0" w:color="0072C6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Char0">
    <w:name w:val="부제 Char"/>
    <w:basedOn w:val="a2"/>
    <w:link w:val="a6"/>
    <w:uiPriority w:val="11"/>
    <w:semiHidden/>
    <w:rPr>
      <w:rFonts w:eastAsiaTheme="minorEastAsia"/>
      <w:caps/>
      <w:sz w:val="40"/>
      <w:szCs w:val="22"/>
    </w:rPr>
  </w:style>
  <w:style w:type="character" w:customStyle="1" w:styleId="7Char">
    <w:name w:val="제목 7 Char"/>
    <w:basedOn w:val="a2"/>
    <w:link w:val="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8Char">
    <w:name w:val="제목 8 Char"/>
    <w:basedOn w:val="a2"/>
    <w:link w:val="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9Char">
    <w:name w:val="제목 9 Char"/>
    <w:basedOn w:val="a2"/>
    <w:link w:val="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ab">
    <w:name w:val="Subtle Emphasis"/>
    <w:basedOn w:val="a2"/>
    <w:uiPriority w:val="19"/>
    <w:semiHidden/>
    <w:unhideWhenUsed/>
    <w:qFormat/>
    <w:rPr>
      <w:i/>
      <w:iCs/>
      <w:color w:val="0072C6" w:themeColor="accent1"/>
    </w:rPr>
  </w:style>
  <w:style w:type="character" w:styleId="ac">
    <w:name w:val="Emphasis"/>
    <w:basedOn w:val="a2"/>
    <w:uiPriority w:val="20"/>
    <w:unhideWhenUsed/>
    <w:qFormat/>
    <w:rsid w:val="00C52FC2"/>
    <w:rPr>
      <w:i/>
      <w:iCs/>
      <w:color w:val="8A4203" w:themeColor="accent2" w:themeShade="80"/>
    </w:rPr>
  </w:style>
  <w:style w:type="character" w:styleId="ad">
    <w:name w:val="Intense Emphasis"/>
    <w:basedOn w:val="a2"/>
    <w:uiPriority w:val="21"/>
    <w:semiHidden/>
    <w:unhideWhenUsed/>
    <w:qFormat/>
    <w:rsid w:val="00C52FC2"/>
    <w:rPr>
      <w:b/>
      <w:i/>
      <w:iCs/>
      <w:color w:val="8A4203" w:themeColor="accent2" w:themeShade="80"/>
    </w:rPr>
  </w:style>
  <w:style w:type="character" w:styleId="ae">
    <w:name w:val="Strong"/>
    <w:basedOn w:val="a2"/>
    <w:uiPriority w:val="22"/>
    <w:unhideWhenUsed/>
    <w:qFormat/>
    <w:rPr>
      <w:b/>
      <w:bCs/>
      <w:color w:val="0072C6" w:themeColor="accent1"/>
    </w:rPr>
  </w:style>
  <w:style w:type="character" w:styleId="af">
    <w:name w:val="Subtle Reference"/>
    <w:basedOn w:val="a2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af0">
    <w:name w:val="Intense Reference"/>
    <w:basedOn w:val="a2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af1">
    <w:name w:val="Book Title"/>
    <w:basedOn w:val="a2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af2">
    <w:name w:val="caption"/>
    <w:basedOn w:val="a1"/>
    <w:next w:val="a1"/>
    <w:uiPriority w:val="35"/>
    <w:semiHidden/>
    <w:unhideWhenUsed/>
    <w:qFormat/>
    <w:rsid w:val="00FB431B"/>
    <w:pPr>
      <w:spacing w:after="200" w:line="240" w:lineRule="auto"/>
    </w:pPr>
    <w:rPr>
      <w:i/>
      <w:iCs/>
      <w:sz w:val="22"/>
      <w:szCs w:val="18"/>
    </w:rPr>
  </w:style>
  <w:style w:type="paragraph" w:styleId="TOC">
    <w:name w:val="TOC Heading"/>
    <w:basedOn w:val="1"/>
    <w:next w:val="a1"/>
    <w:uiPriority w:val="39"/>
    <w:semiHidden/>
    <w:unhideWhenUsed/>
    <w:qFormat/>
    <w:pPr>
      <w:spacing w:after="0" w:line="360" w:lineRule="auto"/>
      <w:outlineLvl w:val="9"/>
    </w:pPr>
    <w:rPr>
      <w:sz w:val="84"/>
    </w:rPr>
  </w:style>
  <w:style w:type="character" w:styleId="af3">
    <w:name w:val="Placeholder Text"/>
    <w:basedOn w:val="a2"/>
    <w:uiPriority w:val="99"/>
    <w:semiHidden/>
    <w:rsid w:val="00EC0F68"/>
    <w:rPr>
      <w:color w:val="595959" w:themeColor="text1" w:themeTint="A6"/>
    </w:rPr>
  </w:style>
  <w:style w:type="paragraph" w:styleId="af4">
    <w:name w:val="footer"/>
    <w:basedOn w:val="a1"/>
    <w:link w:val="Char3"/>
    <w:uiPriority w:val="99"/>
    <w:unhideWhenUsed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before="0" w:after="0" w:line="240" w:lineRule="auto"/>
    </w:pPr>
    <w:rPr>
      <w:color w:val="FFFFFF" w:themeColor="background1"/>
    </w:rPr>
  </w:style>
  <w:style w:type="character" w:customStyle="1" w:styleId="Char3">
    <w:name w:val="바닥글 Char"/>
    <w:basedOn w:val="a2"/>
    <w:link w:val="af4"/>
    <w:uiPriority w:val="99"/>
    <w:rPr>
      <w:color w:val="FFFFFF" w:themeColor="background1"/>
      <w:shd w:val="clear" w:color="auto" w:fill="0072C6" w:themeFill="accent1"/>
    </w:rPr>
  </w:style>
  <w:style w:type="paragraph" w:styleId="af5">
    <w:name w:val="Quote"/>
    <w:basedOn w:val="a1"/>
    <w:next w:val="a1"/>
    <w:link w:val="Char4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0072C6" w:themeColor="accent1"/>
      <w:sz w:val="40"/>
    </w:rPr>
  </w:style>
  <w:style w:type="character" w:customStyle="1" w:styleId="Char4">
    <w:name w:val="인용 Char"/>
    <w:basedOn w:val="a2"/>
    <w:link w:val="af5"/>
    <w:uiPriority w:val="29"/>
    <w:rPr>
      <w:rFonts w:asciiTheme="majorHAnsi" w:hAnsiTheme="majorHAnsi"/>
      <w:i/>
      <w:iCs/>
      <w:color w:val="0072C6" w:themeColor="accent1"/>
      <w:sz w:val="40"/>
    </w:rPr>
  </w:style>
  <w:style w:type="character" w:customStyle="1" w:styleId="Char2">
    <w:name w:val="강한 인용 Char"/>
    <w:basedOn w:val="a2"/>
    <w:link w:val="a8"/>
    <w:uiPriority w:val="30"/>
    <w:semiHidden/>
    <w:rsid w:val="00C52FC2"/>
    <w:rPr>
      <w:rFonts w:asciiTheme="majorHAnsi" w:hAnsiTheme="majorHAnsi"/>
      <w:i/>
      <w:iCs/>
      <w:color w:val="8A4203" w:themeColor="accent2" w:themeShade="80"/>
      <w:sz w:val="32"/>
    </w:rPr>
  </w:style>
  <w:style w:type="character" w:customStyle="1" w:styleId="3Char">
    <w:name w:val="제목 3 Char"/>
    <w:basedOn w:val="a2"/>
    <w:link w:val="3"/>
    <w:uiPriority w:val="9"/>
    <w:semiHidden/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a">
    <w:name w:val="List Number"/>
    <w:basedOn w:val="a1"/>
    <w:uiPriority w:val="32"/>
    <w:qFormat/>
    <w:pPr>
      <w:numPr>
        <w:numId w:val="7"/>
      </w:numPr>
      <w:contextualSpacing/>
    </w:pPr>
  </w:style>
  <w:style w:type="character" w:customStyle="1" w:styleId="6Char">
    <w:name w:val="제목 6 Char"/>
    <w:basedOn w:val="a2"/>
    <w:link w:val="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paragraph" w:styleId="af6">
    <w:name w:val="Balloon Text"/>
    <w:basedOn w:val="a1"/>
    <w:link w:val="Char5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Char5">
    <w:name w:val="풍선 도움말 텍스트 Char"/>
    <w:basedOn w:val="a2"/>
    <w:link w:val="af6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8"/>
    </w:rPr>
  </w:style>
  <w:style w:type="paragraph" w:styleId="30">
    <w:name w:val="Body Text 3"/>
    <w:basedOn w:val="a1"/>
    <w:link w:val="3Char0"/>
    <w:uiPriority w:val="99"/>
    <w:semiHidden/>
    <w:unhideWhenUsed/>
    <w:rsid w:val="00FB431B"/>
    <w:pPr>
      <w:spacing w:after="120"/>
    </w:pPr>
    <w:rPr>
      <w:sz w:val="22"/>
      <w:szCs w:val="16"/>
    </w:rPr>
  </w:style>
  <w:style w:type="character" w:customStyle="1" w:styleId="3Char0">
    <w:name w:val="본문 3 Char"/>
    <w:basedOn w:val="a2"/>
    <w:link w:val="30"/>
    <w:uiPriority w:val="99"/>
    <w:semiHidden/>
    <w:rsid w:val="00FB431B"/>
    <w:rPr>
      <w:color w:val="595959" w:themeColor="text1" w:themeTint="A6"/>
      <w:sz w:val="22"/>
      <w:szCs w:val="16"/>
    </w:rPr>
  </w:style>
  <w:style w:type="character" w:styleId="af7">
    <w:name w:val="annotation reference"/>
    <w:basedOn w:val="a2"/>
    <w:uiPriority w:val="99"/>
    <w:semiHidden/>
    <w:unhideWhenUsed/>
    <w:rsid w:val="00FB431B"/>
    <w:rPr>
      <w:sz w:val="22"/>
      <w:szCs w:val="16"/>
    </w:rPr>
  </w:style>
  <w:style w:type="paragraph" w:styleId="af8">
    <w:name w:val="annotation text"/>
    <w:basedOn w:val="a1"/>
    <w:link w:val="Char6"/>
    <w:uiPriority w:val="99"/>
    <w:semiHidden/>
    <w:unhideWhenUsed/>
    <w:rsid w:val="00FB431B"/>
    <w:pPr>
      <w:spacing w:line="240" w:lineRule="auto"/>
    </w:pPr>
    <w:rPr>
      <w:sz w:val="22"/>
      <w:szCs w:val="20"/>
    </w:rPr>
  </w:style>
  <w:style w:type="character" w:customStyle="1" w:styleId="Char6">
    <w:name w:val="메모 텍스트 Char"/>
    <w:basedOn w:val="a2"/>
    <w:link w:val="af8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af9">
    <w:name w:val="annotation subject"/>
    <w:basedOn w:val="af8"/>
    <w:next w:val="af8"/>
    <w:link w:val="Char7"/>
    <w:uiPriority w:val="99"/>
    <w:semiHidden/>
    <w:unhideWhenUsed/>
    <w:rsid w:val="00FB431B"/>
    <w:rPr>
      <w:b/>
      <w:bCs/>
    </w:rPr>
  </w:style>
  <w:style w:type="character" w:customStyle="1" w:styleId="Char7">
    <w:name w:val="메모 주제 Char"/>
    <w:basedOn w:val="Char6"/>
    <w:link w:val="af9"/>
    <w:uiPriority w:val="99"/>
    <w:semiHidden/>
    <w:rsid w:val="00FB431B"/>
    <w:rPr>
      <w:b/>
      <w:bCs/>
      <w:color w:val="595959" w:themeColor="text1" w:themeTint="A6"/>
      <w:sz w:val="22"/>
      <w:szCs w:val="20"/>
    </w:rPr>
  </w:style>
  <w:style w:type="paragraph" w:styleId="afa">
    <w:name w:val="Document Map"/>
    <w:basedOn w:val="a1"/>
    <w:link w:val="Char8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Char8">
    <w:name w:val="문서 구조 Char"/>
    <w:basedOn w:val="a2"/>
    <w:link w:val="afa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6"/>
    </w:rPr>
  </w:style>
  <w:style w:type="paragraph" w:styleId="afb">
    <w:name w:val="endnote text"/>
    <w:basedOn w:val="a1"/>
    <w:link w:val="Char9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Char9">
    <w:name w:val="미주 텍스트 Char"/>
    <w:basedOn w:val="a2"/>
    <w:link w:val="afb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afc">
    <w:name w:val="envelope return"/>
    <w:basedOn w:val="a1"/>
    <w:uiPriority w:val="99"/>
    <w:semiHidden/>
    <w:unhideWhenUsed/>
    <w:rsid w:val="00FB431B"/>
    <w:pPr>
      <w:spacing w:before="0"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afd">
    <w:name w:val="footnote text"/>
    <w:basedOn w:val="a1"/>
    <w:link w:val="Chara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Chara">
    <w:name w:val="각주 텍스트 Char"/>
    <w:basedOn w:val="a2"/>
    <w:link w:val="afd"/>
    <w:uiPriority w:val="99"/>
    <w:semiHidden/>
    <w:rsid w:val="00FB431B"/>
    <w:rPr>
      <w:color w:val="595959" w:themeColor="text1" w:themeTint="A6"/>
      <w:sz w:val="22"/>
      <w:szCs w:val="20"/>
    </w:rPr>
  </w:style>
  <w:style w:type="character" w:styleId="HTML">
    <w:name w:val="HTML Code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Char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0"/>
    </w:rPr>
  </w:style>
  <w:style w:type="character" w:customStyle="1" w:styleId="HTMLChar">
    <w:name w:val="미리 서식이 지정된 HTML Char"/>
    <w:basedOn w:val="a2"/>
    <w:link w:val="HTML1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character" w:styleId="HTML2">
    <w:name w:val="HTML Typewriter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afe">
    <w:name w:val="macro"/>
    <w:link w:val="Charb"/>
    <w:uiPriority w:val="99"/>
    <w:semiHidden/>
    <w:unhideWhenUsed/>
    <w:rsid w:val="00FB431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color w:val="595959" w:themeColor="text1" w:themeTint="A6"/>
      <w:sz w:val="22"/>
      <w:szCs w:val="20"/>
    </w:rPr>
  </w:style>
  <w:style w:type="character" w:customStyle="1" w:styleId="Charb">
    <w:name w:val="매크로 텍스트 Char"/>
    <w:basedOn w:val="a2"/>
    <w:link w:val="afe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paragraph" w:styleId="aff">
    <w:name w:val="Plain Text"/>
    <w:basedOn w:val="a1"/>
    <w:link w:val="Charc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1"/>
    </w:rPr>
  </w:style>
  <w:style w:type="character" w:customStyle="1" w:styleId="Charc">
    <w:name w:val="글자만 Char"/>
    <w:basedOn w:val="a2"/>
    <w:link w:val="aff"/>
    <w:uiPriority w:val="99"/>
    <w:semiHidden/>
    <w:rsid w:val="00FB431B"/>
    <w:rPr>
      <w:rFonts w:ascii="Consolas" w:hAnsi="Consolas"/>
      <w:color w:val="595959" w:themeColor="text1" w:themeTint="A6"/>
      <w:sz w:val="22"/>
      <w:szCs w:val="21"/>
    </w:rPr>
  </w:style>
  <w:style w:type="paragraph" w:styleId="31">
    <w:name w:val="Body Text Indent 3"/>
    <w:basedOn w:val="a1"/>
    <w:link w:val="3Char1"/>
    <w:uiPriority w:val="99"/>
    <w:semiHidden/>
    <w:unhideWhenUsed/>
    <w:rsid w:val="00EC0F68"/>
    <w:pPr>
      <w:spacing w:after="120"/>
      <w:ind w:left="360"/>
    </w:pPr>
    <w:rPr>
      <w:sz w:val="22"/>
      <w:szCs w:val="16"/>
    </w:rPr>
  </w:style>
  <w:style w:type="character" w:customStyle="1" w:styleId="3Char1">
    <w:name w:val="본문 들여쓰기 3 Char"/>
    <w:basedOn w:val="a2"/>
    <w:link w:val="31"/>
    <w:uiPriority w:val="99"/>
    <w:semiHidden/>
    <w:rsid w:val="00EC0F68"/>
    <w:rPr>
      <w:color w:val="595959" w:themeColor="text1" w:themeTint="A6"/>
      <w:sz w:val="22"/>
      <w:szCs w:val="16"/>
    </w:rPr>
  </w:style>
  <w:style w:type="paragraph" w:styleId="aff0">
    <w:name w:val="List Paragraph"/>
    <w:basedOn w:val="a1"/>
    <w:uiPriority w:val="34"/>
    <w:unhideWhenUsed/>
    <w:qFormat/>
    <w:rsid w:val="00CA63B8"/>
    <w:pPr>
      <w:ind w:leftChars="400" w:left="800"/>
    </w:pPr>
  </w:style>
  <w:style w:type="character" w:styleId="aff1">
    <w:name w:val="Hyperlink"/>
    <w:basedOn w:val="a2"/>
    <w:uiPriority w:val="99"/>
    <w:semiHidden/>
    <w:unhideWhenUsed/>
    <w:rsid w:val="000C6187"/>
    <w:rPr>
      <w:color w:val="0000FF"/>
      <w:u w:val="single"/>
    </w:rPr>
  </w:style>
  <w:style w:type="paragraph" w:styleId="aff2">
    <w:name w:val="Normal (Web)"/>
    <w:basedOn w:val="a1"/>
    <w:uiPriority w:val="99"/>
    <w:semiHidden/>
    <w:unhideWhenUsed/>
    <w:rsid w:val="00F51DDE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85407">
          <w:blockQuote w:val="1"/>
          <w:marLeft w:val="720"/>
          <w:marRight w:val="720"/>
          <w:marTop w:val="480"/>
          <w:marBottom w:val="480"/>
          <w:divBdr>
            <w:top w:val="none" w:sz="0" w:space="11" w:color="25A9BD"/>
            <w:left w:val="single" w:sz="24" w:space="11" w:color="25A9BD"/>
            <w:bottom w:val="none" w:sz="0" w:space="11" w:color="25A9BD"/>
            <w:right w:val="none" w:sz="0" w:space="11" w:color="25A9BD"/>
          </w:divBdr>
        </w:div>
      </w:divsChild>
    </w:div>
    <w:div w:id="194708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91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6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09180">
          <w:blockQuote w:val="1"/>
          <w:marLeft w:val="720"/>
          <w:marRight w:val="720"/>
          <w:marTop w:val="480"/>
          <w:marBottom w:val="480"/>
          <w:divBdr>
            <w:top w:val="none" w:sz="0" w:space="11" w:color="25A9BD"/>
            <w:left w:val="single" w:sz="24" w:space="11" w:color="25A9BD"/>
            <w:bottom w:val="none" w:sz="0" w:space="11" w:color="25A9BD"/>
            <w:right w:val="none" w:sz="0" w:space="11" w:color="25A9BD"/>
          </w:divBdr>
        </w:div>
      </w:divsChild>
    </w:div>
    <w:div w:id="21083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sh\AppData\Roaming\Microsoft\Templates\&#50629;&#47924;&#50857;%20&#47928;&#49436;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A8C169-218D-42C3-B86C-B4EFC604E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업무용 문서.dotx</Template>
  <TotalTime>894</TotalTime>
  <Pages>17</Pages>
  <Words>959</Words>
  <Characters>5468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ysh</dc:creator>
  <cp:keywords/>
  <dc:description/>
  <cp:lastModifiedBy>Yun Sang-hyeon</cp:lastModifiedBy>
  <cp:revision>17</cp:revision>
  <dcterms:created xsi:type="dcterms:W3CDTF">2018-06-02T11:47:00Z</dcterms:created>
  <dcterms:modified xsi:type="dcterms:W3CDTF">2021-08-04T09:40:00Z</dcterms:modified>
</cp:coreProperties>
</file>