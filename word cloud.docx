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50ED" w14:textId="77777777" w:rsidR="008D05C9" w:rsidRDefault="008D05C9" w:rsidP="00720935">
      <w:pPr>
        <w:jc w:val="center"/>
        <w:rPr>
          <w:rFonts w:cstheme="minorHAnsi"/>
          <w:sz w:val="44"/>
        </w:rPr>
      </w:pPr>
      <w:proofErr w:type="spellStart"/>
      <w:r w:rsidRPr="008D05C9">
        <w:rPr>
          <w:rFonts w:cstheme="minorHAnsi"/>
          <w:sz w:val="44"/>
        </w:rPr>
        <w:t>색인어</w:t>
      </w:r>
      <w:proofErr w:type="spellEnd"/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분석기를</w:t>
      </w:r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이용한</w:t>
      </w:r>
      <w:r w:rsidRPr="008D05C9">
        <w:rPr>
          <w:rFonts w:cstheme="minorHAnsi"/>
          <w:sz w:val="44"/>
        </w:rPr>
        <w:t xml:space="preserve"> Word Cloud </w:t>
      </w:r>
      <w:r w:rsidRPr="008D05C9">
        <w:rPr>
          <w:rFonts w:cstheme="minorHAnsi"/>
          <w:sz w:val="44"/>
        </w:rPr>
        <w:t>앱</w:t>
      </w:r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구현</w:t>
      </w:r>
    </w:p>
    <w:p w14:paraId="6ADD5D73" w14:textId="77777777" w:rsidR="008D05C9" w:rsidRDefault="00720935" w:rsidP="00720935">
      <w:pPr>
        <w:jc w:val="center"/>
        <w:rPr>
          <w:rFonts w:cstheme="minorHAnsi"/>
          <w:sz w:val="44"/>
        </w:rPr>
      </w:pPr>
      <w:r>
        <w:rPr>
          <w:noProof/>
        </w:rPr>
        <w:drawing>
          <wp:inline distT="0" distB="0" distL="0" distR="0" wp14:anchorId="78A985A4" wp14:editId="1A78E84E">
            <wp:extent cx="6280785" cy="6280785"/>
            <wp:effectExtent l="0" t="0" r="5715" b="5715"/>
            <wp:docPr id="16" name="그림 16" descr="word cloud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d cloud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62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FE50" w14:textId="77777777" w:rsidR="008D05C9" w:rsidRPr="008D05C9" w:rsidRDefault="008D05C9" w:rsidP="008D05C9">
      <w:pPr>
        <w:jc w:val="center"/>
      </w:pPr>
    </w:p>
    <w:p w14:paraId="29670E84" w14:textId="77777777" w:rsidR="008D05C9" w:rsidRPr="008D05C9" w:rsidRDefault="008D05C9" w:rsidP="008D05C9">
      <w:pPr>
        <w:jc w:val="center"/>
        <w:rPr>
          <w:rFonts w:cstheme="minorHAnsi"/>
          <w:sz w:val="28"/>
        </w:rPr>
      </w:pPr>
      <w:r w:rsidRPr="008D05C9">
        <w:rPr>
          <w:rFonts w:cstheme="minorHAnsi" w:hint="eastAsia"/>
          <w:sz w:val="28"/>
        </w:rPr>
        <w:t>2</w:t>
      </w:r>
      <w:r w:rsidRPr="008D05C9">
        <w:rPr>
          <w:rFonts w:cstheme="minorHAnsi"/>
          <w:sz w:val="28"/>
        </w:rPr>
        <w:t xml:space="preserve">018 05-15 </w:t>
      </w:r>
      <w:r w:rsidRPr="008D05C9">
        <w:rPr>
          <w:rFonts w:cstheme="minorHAnsi" w:hint="eastAsia"/>
          <w:sz w:val="28"/>
        </w:rPr>
        <w:t>윤상현</w:t>
      </w:r>
    </w:p>
    <w:p w14:paraId="71A4B46B" w14:textId="77777777" w:rsidR="008D05C9" w:rsidRPr="008D05C9" w:rsidRDefault="00084FE2" w:rsidP="008D05C9">
      <w:pPr>
        <w:pStyle w:val="2"/>
      </w:pPr>
      <w:r>
        <w:rPr>
          <w:rFonts w:hint="eastAsia"/>
        </w:rPr>
        <w:lastRenderedPageBreak/>
        <w:t>M</w:t>
      </w:r>
      <w:r>
        <w:t>ain Acitivity</w:t>
      </w:r>
    </w:p>
    <w:p w14:paraId="56AA5E3D" w14:textId="77777777" w:rsidR="009F5E2B" w:rsidRDefault="008D05C9" w:rsidP="008D05C9">
      <w:pPr>
        <w:pStyle w:val="a0"/>
        <w:numPr>
          <w:ilvl w:val="0"/>
          <w:numId w:val="0"/>
        </w:numPr>
        <w:ind w:left="936"/>
        <w:jc w:val="center"/>
      </w:pPr>
      <w:r>
        <w:rPr>
          <w:noProof/>
        </w:rPr>
        <w:drawing>
          <wp:inline distT="0" distB="0" distL="0" distR="0" wp14:anchorId="2B74B867" wp14:editId="37D30682">
            <wp:extent cx="4094328" cy="727844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505" cy="72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D41" w14:textId="77777777" w:rsidR="008D05C9" w:rsidRDefault="008D05C9" w:rsidP="008D05C9">
      <w:pPr>
        <w:pStyle w:val="a0"/>
        <w:numPr>
          <w:ilvl w:val="0"/>
          <w:numId w:val="0"/>
        </w:numPr>
      </w:pPr>
      <w:r>
        <w:t xml:space="preserve"> </w:t>
      </w:r>
      <w:r>
        <w:rPr>
          <w:rFonts w:hint="eastAsia"/>
        </w:rPr>
        <w:t>L</w:t>
      </w:r>
      <w:r>
        <w:t>OAD FILE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가져와서</w:t>
      </w:r>
      <w:r>
        <w:rPr>
          <w:rFonts w:hint="eastAsia"/>
        </w:rPr>
        <w:t xml:space="preserve"> </w:t>
      </w:r>
      <w:r>
        <w:rPr>
          <w:rFonts w:hint="eastAsia"/>
        </w:rPr>
        <w:t>분석한다</w:t>
      </w:r>
      <w:r>
        <w:rPr>
          <w:rFonts w:hint="eastAsia"/>
        </w:rPr>
        <w:t>.</w:t>
      </w:r>
    </w:p>
    <w:p w14:paraId="29E53150" w14:textId="77777777" w:rsidR="008D05C9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T</w:t>
      </w:r>
      <w:r>
        <w:t xml:space="preserve">EXT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문장들을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58A196B7" w14:textId="77777777" w:rsidR="00084FE2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lastRenderedPageBreak/>
        <w:drawing>
          <wp:inline distT="0" distB="0" distL="0" distR="0" wp14:anchorId="35AD80D2" wp14:editId="5C33B8BA">
            <wp:extent cx="6278245" cy="1419225"/>
            <wp:effectExtent l="0" t="0" r="825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BD5A" w14:textId="77777777" w:rsidR="00084FE2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47429980" wp14:editId="6107ACD9">
            <wp:extent cx="4708525" cy="126936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FB7D" w14:textId="77777777" w:rsidR="008D05C9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</w:rPr>
        <w:t>l</w:t>
      </w:r>
      <w:r>
        <w:t>oad</w:t>
      </w:r>
      <w:r>
        <w:rPr>
          <w:rFonts w:hint="eastAsia"/>
        </w:rPr>
        <w:t>버튼</w:t>
      </w:r>
      <w:r>
        <w:rPr>
          <w:rFonts w:hint="eastAsia"/>
        </w:rPr>
        <w:t>,</w:t>
      </w:r>
      <w:r>
        <w:t xml:space="preserve"> type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4FC36E" w14:textId="77777777" w:rsidR="00084FE2" w:rsidRDefault="00084FE2" w:rsidP="008D05C9">
      <w:pPr>
        <w:pStyle w:val="a0"/>
        <w:numPr>
          <w:ilvl w:val="0"/>
          <w:numId w:val="0"/>
        </w:numPr>
      </w:pPr>
    </w:p>
    <w:p w14:paraId="0F08FE59" w14:textId="77777777" w:rsidR="00084FE2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7E7EE981" wp14:editId="65D0F08C">
            <wp:extent cx="6280785" cy="2343567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34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5653" w14:textId="225EF134" w:rsidR="00084FE2" w:rsidRPr="005438F7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</w:rPr>
        <w:t>파일탐색기</w:t>
      </w:r>
      <w:r>
        <w:rPr>
          <w:rFonts w:hint="eastAsia"/>
        </w:rPr>
        <w:t xml:space="preserve"> </w:t>
      </w:r>
      <w:r>
        <w:t>intent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>.</w:t>
      </w:r>
      <w:r>
        <w:t xml:space="preserve"> </w:t>
      </w:r>
    </w:p>
    <w:p w14:paraId="4586ACFD" w14:textId="77777777" w:rsidR="00084FE2" w:rsidRDefault="00084FE2" w:rsidP="008D05C9">
      <w:pPr>
        <w:pStyle w:val="a0"/>
        <w:numPr>
          <w:ilvl w:val="0"/>
          <w:numId w:val="0"/>
        </w:numPr>
      </w:pPr>
    </w:p>
    <w:p w14:paraId="5AA7351C" w14:textId="77777777" w:rsidR="00084FE2" w:rsidRDefault="00084FE2" w:rsidP="008D05C9">
      <w:pPr>
        <w:pStyle w:val="a0"/>
        <w:numPr>
          <w:ilvl w:val="0"/>
          <w:numId w:val="0"/>
        </w:numPr>
      </w:pPr>
    </w:p>
    <w:p w14:paraId="5BAD4CC9" w14:textId="77777777" w:rsidR="00084FE2" w:rsidRDefault="00084FE2" w:rsidP="008D05C9">
      <w:pPr>
        <w:pStyle w:val="a0"/>
        <w:numPr>
          <w:ilvl w:val="0"/>
          <w:numId w:val="0"/>
        </w:numPr>
      </w:pPr>
    </w:p>
    <w:p w14:paraId="22679E27" w14:textId="77777777" w:rsidR="00084FE2" w:rsidRDefault="00084FE2" w:rsidP="008D05C9">
      <w:pPr>
        <w:pStyle w:val="a0"/>
        <w:numPr>
          <w:ilvl w:val="0"/>
          <w:numId w:val="0"/>
        </w:numPr>
      </w:pPr>
    </w:p>
    <w:p w14:paraId="7C2AFD8E" w14:textId="77777777" w:rsidR="00084FE2" w:rsidRPr="008D05C9" w:rsidRDefault="00084FE2" w:rsidP="00084FE2">
      <w:pPr>
        <w:pStyle w:val="2"/>
      </w:pPr>
      <w:r>
        <w:lastRenderedPageBreak/>
        <w:t>Sub Acitivity</w:t>
      </w:r>
    </w:p>
    <w:p w14:paraId="184E240E" w14:textId="77777777" w:rsidR="00084FE2" w:rsidRDefault="00084FE2" w:rsidP="00084FE2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BA92046" wp14:editId="4247E91C">
            <wp:extent cx="3830945" cy="68102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035" cy="681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D1E" w14:textId="77777777" w:rsidR="00084FE2" w:rsidRDefault="00084FE2" w:rsidP="00084FE2">
      <w:pPr>
        <w:pStyle w:val="a0"/>
        <w:numPr>
          <w:ilvl w:val="0"/>
          <w:numId w:val="0"/>
        </w:numPr>
      </w:pPr>
    </w:p>
    <w:p w14:paraId="43348BEF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탐색기에서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</w:p>
    <w:p w14:paraId="51E926F7" w14:textId="77777777" w:rsidR="00084FE2" w:rsidRDefault="00084FE2" w:rsidP="00084FE2">
      <w:pPr>
        <w:pStyle w:val="a0"/>
        <w:numPr>
          <w:ilvl w:val="0"/>
          <w:numId w:val="0"/>
        </w:numPr>
      </w:pPr>
    </w:p>
    <w:p w14:paraId="7888B515" w14:textId="77777777" w:rsidR="00084FE2" w:rsidRDefault="00084FE2" w:rsidP="00084FE2">
      <w:pPr>
        <w:pStyle w:val="a0"/>
        <w:numPr>
          <w:ilvl w:val="0"/>
          <w:numId w:val="0"/>
        </w:numPr>
      </w:pPr>
    </w:p>
    <w:p w14:paraId="2F97E14A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lastRenderedPageBreak/>
        <w:drawing>
          <wp:inline distT="0" distB="0" distL="0" distR="0" wp14:anchorId="5BC69C2E" wp14:editId="6D6275B6">
            <wp:extent cx="3111500" cy="73723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94B1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754AC19F" wp14:editId="4FF2F05D">
            <wp:extent cx="6278245" cy="3275330"/>
            <wp:effectExtent l="0" t="0" r="825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4F13" w14:textId="77777777" w:rsidR="00084FE2" w:rsidRDefault="00084FE2" w:rsidP="00084FE2">
      <w:pPr>
        <w:pStyle w:val="a0"/>
        <w:numPr>
          <w:ilvl w:val="0"/>
          <w:numId w:val="0"/>
        </w:numPr>
      </w:pPr>
      <w:r>
        <w:t>Main Activity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넘겨받은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읽어온다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넘기지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실행하지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</w:p>
    <w:p w14:paraId="284160A6" w14:textId="77777777" w:rsidR="00084FE2" w:rsidRDefault="00084FE2" w:rsidP="00084FE2">
      <w:pPr>
        <w:pStyle w:val="a0"/>
        <w:numPr>
          <w:ilvl w:val="0"/>
          <w:numId w:val="0"/>
        </w:numPr>
      </w:pPr>
    </w:p>
    <w:p w14:paraId="6F25847D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35FC0683" wp14:editId="2092AA8E">
            <wp:extent cx="6278245" cy="272986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5A9A" w14:textId="6375968A" w:rsidR="00771607" w:rsidRDefault="00084FE2" w:rsidP="005438F7">
      <w:pPr>
        <w:pStyle w:val="a0"/>
        <w:numPr>
          <w:ilvl w:val="0"/>
          <w:numId w:val="0"/>
        </w:numPr>
      </w:pPr>
      <w:r>
        <w:t xml:space="preserve">Submit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.</w:t>
      </w:r>
      <w:r w:rsidR="00771607">
        <w:t xml:space="preserve"> </w:t>
      </w:r>
      <w:r w:rsidR="00771607">
        <w:rPr>
          <w:rFonts w:hint="eastAsia"/>
        </w:rPr>
        <w:t>네이버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단어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검색을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통해</w:t>
      </w:r>
      <w:r w:rsidR="00771607">
        <w:rPr>
          <w:rFonts w:hint="eastAsia"/>
        </w:rPr>
        <w:t xml:space="preserve"> </w:t>
      </w:r>
      <w:proofErr w:type="spellStart"/>
      <w:r w:rsidR="00771607">
        <w:rPr>
          <w:rFonts w:hint="eastAsia"/>
        </w:rPr>
        <w:t>색인어를</w:t>
      </w:r>
      <w:proofErr w:type="spellEnd"/>
      <w:r w:rsidR="00771607">
        <w:rPr>
          <w:rFonts w:hint="eastAsia"/>
        </w:rPr>
        <w:t xml:space="preserve"> </w:t>
      </w:r>
      <w:r w:rsidR="00771607">
        <w:rPr>
          <w:rFonts w:hint="eastAsia"/>
        </w:rPr>
        <w:t>추출</w:t>
      </w:r>
      <w:r w:rsidR="005438F7">
        <w:rPr>
          <w:rFonts w:hint="eastAsia"/>
        </w:rPr>
        <w:t>.</w:t>
      </w:r>
    </w:p>
    <w:p w14:paraId="71B17B97" w14:textId="77777777" w:rsidR="00771607" w:rsidRPr="008D05C9" w:rsidRDefault="00771607" w:rsidP="00771607">
      <w:pPr>
        <w:pStyle w:val="2"/>
      </w:pPr>
      <w:r>
        <w:lastRenderedPageBreak/>
        <w:t>Laxical Anlalyse Acitivity</w:t>
      </w:r>
    </w:p>
    <w:p w14:paraId="40DF5228" w14:textId="77777777" w:rsidR="00771607" w:rsidRDefault="004B39FC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0072C6" w:themeColor="hyperlink"/>
          <w:u w:val="single"/>
        </w:rPr>
      </w:pPr>
      <w:r>
        <w:rPr>
          <w:noProof/>
        </w:rPr>
        <w:drawing>
          <wp:inline distT="0" distB="0" distL="0" distR="0" wp14:anchorId="35A5D0B2" wp14:editId="3543FE9A">
            <wp:extent cx="3971498" cy="706009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326" cy="70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D93" w14:textId="77777777" w:rsidR="00771607" w:rsidRDefault="00771607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>분석이 끝난 모습.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상위 </w:t>
      </w:r>
      <w:r>
        <w:rPr>
          <w:rFonts w:ascii="맑은 고딕 Semilight" w:eastAsia="맑은 고딕 Semilight" w:hAnsi="맑은 고딕 Semilight" w:cs="맑은 고딕 Semilight"/>
          <w:color w:val="auto"/>
        </w:rPr>
        <w:t>24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개의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크기 순서대로 보여준다.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 w:rsidR="00E67780">
        <w:rPr>
          <w:rFonts w:ascii="맑은 고딕 Semilight" w:eastAsia="맑은 고딕 Semilight" w:hAnsi="맑은 고딕 Semilight" w:cs="맑은 고딕 Semilight" w:hint="eastAsia"/>
          <w:color w:val="auto"/>
        </w:rPr>
        <w:t xml:space="preserve">필요하다면 </w:t>
      </w:r>
      <w:proofErr w:type="spellStart"/>
      <w:r w:rsidR="00E67780"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>더 추가할 수 있다.</w:t>
      </w:r>
    </w:p>
    <w:p w14:paraId="392CF076" w14:textId="77777777" w:rsidR="00E67780" w:rsidRDefault="00E67780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</w:rPr>
        <w:lastRenderedPageBreak/>
        <w:drawing>
          <wp:inline distT="0" distB="0" distL="0" distR="0" wp14:anchorId="0C8B2DCB" wp14:editId="52688209">
            <wp:extent cx="4504055" cy="5187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377" w14:textId="77777777" w:rsidR="00E67780" w:rsidRDefault="00E67780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앞서 분석한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</w:rPr>
        <w:t>ArrayList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에 담아 </w:t>
      </w:r>
      <w:r>
        <w:rPr>
          <w:rFonts w:ascii="맑은 고딕 Semilight" w:eastAsia="맑은 고딕 Semilight" w:hAnsi="맑은 고딕 Semilight" w:cs="맑은 고딕 Semilight"/>
          <w:color w:val="auto"/>
        </w:rPr>
        <w:t>intent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로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전송받았다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색인어는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중복은 없애고 빈도수가 많은 순서대로 정렬된 상태이다.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순서대로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</w:rPr>
        <w:t>text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>V</w:t>
      </w:r>
      <w:r>
        <w:rPr>
          <w:rFonts w:ascii="맑은 고딕 Semilight" w:eastAsia="맑은 고딕 Semilight" w:hAnsi="맑은 고딕 Semilight" w:cs="맑은 고딕 Semilight"/>
          <w:color w:val="auto"/>
        </w:rPr>
        <w:t>iew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에 담아 주기만 하면 된다.</w:t>
      </w:r>
    </w:p>
    <w:p w14:paraId="1E1E927B" w14:textId="77777777" w:rsidR="00E67780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</w:rPr>
        <w:drawing>
          <wp:inline distT="0" distB="0" distL="0" distR="0" wp14:anchorId="0E518371" wp14:editId="682C364D">
            <wp:extent cx="3152775" cy="2811145"/>
            <wp:effectExtent l="0" t="0" r="952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3FA5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proofErr w:type="spellStart"/>
      <w:r>
        <w:rPr>
          <w:rFonts w:ascii="맑은 고딕 Semilight" w:eastAsia="맑은 고딕 Semilight" w:hAnsi="맑은 고딕 Semilight" w:cs="맑은 고딕 Semilight"/>
          <w:color w:val="auto"/>
        </w:rPr>
        <w:t>textView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가 2</w:t>
      </w:r>
      <w:r>
        <w:rPr>
          <w:rFonts w:ascii="맑은 고딕 Semilight" w:eastAsia="맑은 고딕 Semilight" w:hAnsi="맑은 고딕 Semilight" w:cs="맑은 고딕 Semilight"/>
          <w:color w:val="auto"/>
        </w:rPr>
        <w:t>4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개 정의 되어있으므로 </w:t>
      </w:r>
      <w:r>
        <w:rPr>
          <w:rFonts w:ascii="맑은 고딕 Semilight" w:eastAsia="맑은 고딕 Semilight" w:hAnsi="맑은 고딕 Semilight" w:cs="맑은 고딕 Semilight"/>
          <w:color w:val="auto"/>
        </w:rPr>
        <w:t>24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개까지 </w:t>
      </w:r>
      <w:r>
        <w:rPr>
          <w:rFonts w:ascii="맑은 고딕 Semilight" w:eastAsia="맑은 고딕 Semilight" w:hAnsi="맑은 고딕 Semilight" w:cs="맑은 고딕 Semilight"/>
          <w:color w:val="auto"/>
        </w:rPr>
        <w:t>result(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색인어목록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)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객체가 비지 않을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</w:rPr>
        <w:t>때 까지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넣어주고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삭제하고를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반복한다.</w:t>
      </w:r>
    </w:p>
    <w:p w14:paraId="3D2450F1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354209A3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4178951F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49FD971C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209AE6A3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718ED068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0EDE13C8" w14:textId="43C00B67" w:rsidR="00FE41CB" w:rsidRPr="00771607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sectPr w:rsidR="00FE41CB" w:rsidRPr="00771607"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A0112" w14:textId="77777777" w:rsidR="00A71878" w:rsidRDefault="00A71878">
      <w:pPr>
        <w:spacing w:before="0" w:after="0" w:line="240" w:lineRule="auto"/>
      </w:pPr>
      <w:r>
        <w:separator/>
      </w:r>
    </w:p>
    <w:p w14:paraId="2977DA9E" w14:textId="77777777" w:rsidR="00A71878" w:rsidRDefault="00A71878"/>
  </w:endnote>
  <w:endnote w:type="continuationSeparator" w:id="0">
    <w:p w14:paraId="1476EA94" w14:textId="77777777" w:rsidR="00A71878" w:rsidRDefault="00A71878">
      <w:pPr>
        <w:spacing w:before="0" w:after="0" w:line="240" w:lineRule="auto"/>
      </w:pPr>
      <w:r>
        <w:continuationSeparator/>
      </w:r>
    </w:p>
    <w:p w14:paraId="3111DA8D" w14:textId="77777777" w:rsidR="00A71878" w:rsidRDefault="00A718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F9D6E" w14:textId="77777777" w:rsidR="00A71878" w:rsidRDefault="00A71878">
      <w:pPr>
        <w:spacing w:before="0" w:after="0" w:line="240" w:lineRule="auto"/>
      </w:pPr>
      <w:r>
        <w:separator/>
      </w:r>
    </w:p>
    <w:p w14:paraId="4DE77B33" w14:textId="77777777" w:rsidR="00A71878" w:rsidRDefault="00A71878"/>
  </w:footnote>
  <w:footnote w:type="continuationSeparator" w:id="0">
    <w:p w14:paraId="4FB2D922" w14:textId="77777777" w:rsidR="00A71878" w:rsidRDefault="00A71878">
      <w:pPr>
        <w:spacing w:before="0" w:after="0" w:line="240" w:lineRule="auto"/>
      </w:pPr>
      <w:r>
        <w:continuationSeparator/>
      </w:r>
    </w:p>
    <w:p w14:paraId="1B40CE3D" w14:textId="77777777" w:rsidR="00A71878" w:rsidRDefault="00A7187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5"/>
  </w:num>
  <w:num w:numId="6">
    <w:abstractNumId w:val="17"/>
  </w:num>
  <w:num w:numId="7">
    <w:abstractNumId w:val="10"/>
  </w:num>
  <w:num w:numId="8">
    <w:abstractNumId w:val="18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C9"/>
    <w:rsid w:val="0000795A"/>
    <w:rsid w:val="00040E66"/>
    <w:rsid w:val="00084FE2"/>
    <w:rsid w:val="00093B16"/>
    <w:rsid w:val="000B68E7"/>
    <w:rsid w:val="001C6678"/>
    <w:rsid w:val="00227DF5"/>
    <w:rsid w:val="002B0421"/>
    <w:rsid w:val="002D22E0"/>
    <w:rsid w:val="003008EC"/>
    <w:rsid w:val="003112E5"/>
    <w:rsid w:val="004B39FC"/>
    <w:rsid w:val="005438F7"/>
    <w:rsid w:val="006C699F"/>
    <w:rsid w:val="00720935"/>
    <w:rsid w:val="0075279C"/>
    <w:rsid w:val="00771607"/>
    <w:rsid w:val="00872775"/>
    <w:rsid w:val="008D05C9"/>
    <w:rsid w:val="009F5E2B"/>
    <w:rsid w:val="00A71878"/>
    <w:rsid w:val="00B71C13"/>
    <w:rsid w:val="00B86027"/>
    <w:rsid w:val="00C52FC2"/>
    <w:rsid w:val="00D4304F"/>
    <w:rsid w:val="00D568F0"/>
    <w:rsid w:val="00D651B9"/>
    <w:rsid w:val="00E53907"/>
    <w:rsid w:val="00E67780"/>
    <w:rsid w:val="00EC0F68"/>
    <w:rsid w:val="00EC5313"/>
    <w:rsid w:val="00FB431B"/>
    <w:rsid w:val="00FE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8D2C546"/>
  <w15:chartTrackingRefBased/>
  <w15:docId w15:val="{BEBB5DCE-2C99-4F5B-A412-DB49CEEAA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character" w:styleId="aff0">
    <w:name w:val="Hyperlink"/>
    <w:basedOn w:val="a2"/>
    <w:uiPriority w:val="99"/>
    <w:unhideWhenUsed/>
    <w:rsid w:val="00771607"/>
    <w:rPr>
      <w:color w:val="0072C6" w:themeColor="hyperlink"/>
      <w:u w:val="single"/>
    </w:rPr>
  </w:style>
  <w:style w:type="character" w:styleId="aff1">
    <w:name w:val="Unresolved Mention"/>
    <w:basedOn w:val="a2"/>
    <w:uiPriority w:val="99"/>
    <w:semiHidden/>
    <w:unhideWhenUsed/>
    <w:rsid w:val="00FE4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sh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문서.dotx</Template>
  <TotalTime>56</TotalTime>
  <Pages>7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</dc:creator>
  <cp:keywords/>
  <dc:description/>
  <cp:lastModifiedBy>Yun Sang-hyeon</cp:lastModifiedBy>
  <cp:revision>8</cp:revision>
  <dcterms:created xsi:type="dcterms:W3CDTF">2018-06-06T05:40:00Z</dcterms:created>
  <dcterms:modified xsi:type="dcterms:W3CDTF">2021-08-04T09:47:00Z</dcterms:modified>
</cp:coreProperties>
</file>